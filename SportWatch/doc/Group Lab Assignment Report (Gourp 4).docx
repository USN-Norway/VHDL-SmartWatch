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3ED4" w:rsidRDefault="002C03C5" w:rsidP="0021232A">
      <w:pPr>
        <w:pStyle w:val="Title"/>
        <w:ind w:right="1120"/>
        <w:jc w:val="center"/>
      </w:pPr>
      <w:r w:rsidRPr="002C03C5">
        <w:t>First lab assignment</w:t>
      </w:r>
      <w:r w:rsidR="007F65E6">
        <w:t xml:space="preserve"> Report</w:t>
      </w:r>
    </w:p>
    <w:p w:rsidR="002C03C5" w:rsidRDefault="002C03C5" w:rsidP="007F65E6">
      <w:pPr>
        <w:rPr>
          <w:b/>
          <w:i/>
          <w:sz w:val="28"/>
          <w:u w:val="single"/>
          <w:shd w:val="pct15" w:color="auto" w:fill="FFFFFF"/>
        </w:rPr>
      </w:pPr>
    </w:p>
    <w:p w:rsidR="007F65E6" w:rsidRPr="002C03C5" w:rsidRDefault="001F3EF6" w:rsidP="001F3EF6">
      <w:pPr>
        <w:ind w:left="2832" w:firstLine="708"/>
        <w:rPr>
          <w:b/>
          <w:i/>
          <w:sz w:val="28"/>
          <w:u w:val="single"/>
          <w:shd w:val="pct15" w:color="auto" w:fill="FFFFFF"/>
        </w:rPr>
      </w:pPr>
      <w:r>
        <w:rPr>
          <w:b/>
          <w:i/>
          <w:sz w:val="28"/>
          <w:u w:val="single"/>
          <w:shd w:val="pct15" w:color="auto" w:fill="FFFFFF"/>
        </w:rPr>
        <w:t xml:space="preserve">Designer: </w:t>
      </w:r>
      <w:r w:rsidR="007F65E6" w:rsidRPr="002C03C5">
        <w:rPr>
          <w:b/>
          <w:i/>
          <w:sz w:val="28"/>
          <w:u w:val="single"/>
          <w:shd w:val="pct15" w:color="auto" w:fill="FFFFFF"/>
        </w:rPr>
        <w:t>Group 4</w:t>
      </w:r>
    </w:p>
    <w:p w:rsidR="007F65E6" w:rsidRDefault="007F65E6" w:rsidP="0021232A">
      <w:pPr>
        <w:jc w:val="center"/>
      </w:pPr>
      <w:r>
        <w:t>(</w:t>
      </w:r>
      <w:r w:rsidR="001F3EF6" w:rsidRPr="001F3EF6">
        <w:t>TEAM MEMBER</w:t>
      </w:r>
      <w:r w:rsidR="001F3EF6">
        <w:t>S</w:t>
      </w:r>
      <w:r w:rsidR="001F3EF6" w:rsidRPr="001F3EF6">
        <w:t xml:space="preserve">: </w:t>
      </w:r>
      <w:proofErr w:type="spellStart"/>
      <w:r w:rsidR="001E0596">
        <w:t>Q</w:t>
      </w:r>
      <w:r w:rsidR="009C6175">
        <w:t>inghui</w:t>
      </w:r>
      <w:proofErr w:type="spellEnd"/>
      <w:r w:rsidR="001E0596">
        <w:t xml:space="preserve">. Liu, </w:t>
      </w:r>
      <w:proofErr w:type="spellStart"/>
      <w:r w:rsidR="001E0596">
        <w:t>Z</w:t>
      </w:r>
      <w:r w:rsidR="009C6175">
        <w:t>hili.</w:t>
      </w:r>
      <w:r w:rsidR="001E0596">
        <w:t>Shao</w:t>
      </w:r>
      <w:proofErr w:type="spellEnd"/>
      <w:r w:rsidR="001E0596">
        <w:t>, J</w:t>
      </w:r>
      <w:r w:rsidR="009C6175">
        <w:t>oseph</w:t>
      </w:r>
      <w:r w:rsidR="001E0596">
        <w:t xml:space="preserve">. </w:t>
      </w:r>
      <w:proofErr w:type="spellStart"/>
      <w:r w:rsidR="009C6175">
        <w:t>Fotso</w:t>
      </w:r>
      <w:proofErr w:type="spellEnd"/>
      <w:r>
        <w:t>)</w:t>
      </w:r>
    </w:p>
    <w:p w:rsidR="0021232A" w:rsidRDefault="0021232A" w:rsidP="007F65E6"/>
    <w:sdt>
      <w:sdtPr>
        <w:rPr>
          <w:rFonts w:asciiTheme="minorHAnsi" w:eastAsiaTheme="minorEastAsia" w:hAnsiTheme="minorHAnsi" w:cstheme="minorBidi"/>
          <w:b w:val="0"/>
          <w:bCs w:val="0"/>
          <w:smallCaps w:val="0"/>
          <w:color w:val="auto"/>
          <w:sz w:val="22"/>
          <w:szCs w:val="22"/>
        </w:rPr>
        <w:id w:val="-1884544510"/>
        <w:docPartObj>
          <w:docPartGallery w:val="Table of Contents"/>
          <w:docPartUnique/>
        </w:docPartObj>
      </w:sdtPr>
      <w:sdtEndPr>
        <w:rPr>
          <w:noProof/>
        </w:rPr>
      </w:sdtEndPr>
      <w:sdtContent>
        <w:p w:rsidR="0021232A" w:rsidRDefault="0021232A" w:rsidP="00155392">
          <w:pPr>
            <w:pStyle w:val="TOCHeading"/>
            <w:numPr>
              <w:ilvl w:val="0"/>
              <w:numId w:val="0"/>
            </w:numPr>
            <w:ind w:left="432" w:hanging="432"/>
          </w:pPr>
          <w:r>
            <w:t>Contents</w:t>
          </w:r>
        </w:p>
        <w:p w:rsidR="00155392" w:rsidRDefault="0021232A">
          <w:pPr>
            <w:pStyle w:val="TOC1"/>
            <w:tabs>
              <w:tab w:val="left" w:pos="440"/>
              <w:tab w:val="right" w:leader="dot" w:pos="9350"/>
            </w:tabs>
            <w:rPr>
              <w:noProof/>
              <w:lang w:eastAsia="zh-CN"/>
            </w:rPr>
          </w:pPr>
          <w:r>
            <w:fldChar w:fldCharType="begin"/>
          </w:r>
          <w:r>
            <w:instrText xml:space="preserve"> TOC \o "1-3" \h \z \u </w:instrText>
          </w:r>
          <w:r>
            <w:fldChar w:fldCharType="separate"/>
          </w:r>
          <w:hyperlink w:anchor="_Toc442433870" w:history="1">
            <w:r w:rsidR="00155392" w:rsidRPr="00EF7220">
              <w:rPr>
                <w:rStyle w:val="Hyperlink"/>
                <w:noProof/>
              </w:rPr>
              <w:t>1</w:t>
            </w:r>
            <w:r w:rsidR="00155392">
              <w:rPr>
                <w:noProof/>
                <w:lang w:eastAsia="zh-CN"/>
              </w:rPr>
              <w:tab/>
            </w:r>
            <w:r w:rsidR="00155392" w:rsidRPr="00EF7220">
              <w:rPr>
                <w:rStyle w:val="Hyperlink"/>
                <w:noProof/>
              </w:rPr>
              <w:t>Problem Statement</w:t>
            </w:r>
            <w:r w:rsidR="00155392">
              <w:rPr>
                <w:noProof/>
                <w:webHidden/>
              </w:rPr>
              <w:tab/>
            </w:r>
            <w:r w:rsidR="00155392">
              <w:rPr>
                <w:noProof/>
                <w:webHidden/>
              </w:rPr>
              <w:fldChar w:fldCharType="begin"/>
            </w:r>
            <w:r w:rsidR="00155392">
              <w:rPr>
                <w:noProof/>
                <w:webHidden/>
              </w:rPr>
              <w:instrText xml:space="preserve"> PAGEREF _Toc442433870 \h </w:instrText>
            </w:r>
            <w:r w:rsidR="00155392">
              <w:rPr>
                <w:noProof/>
                <w:webHidden/>
              </w:rPr>
            </w:r>
            <w:r w:rsidR="00155392">
              <w:rPr>
                <w:noProof/>
                <w:webHidden/>
              </w:rPr>
              <w:fldChar w:fldCharType="separate"/>
            </w:r>
            <w:r w:rsidR="00411D90">
              <w:rPr>
                <w:noProof/>
                <w:webHidden/>
              </w:rPr>
              <w:t>1</w:t>
            </w:r>
            <w:r w:rsidR="00155392">
              <w:rPr>
                <w:noProof/>
                <w:webHidden/>
              </w:rPr>
              <w:fldChar w:fldCharType="end"/>
            </w:r>
          </w:hyperlink>
        </w:p>
        <w:p w:rsidR="00155392" w:rsidRDefault="00852B09">
          <w:pPr>
            <w:pStyle w:val="TOC1"/>
            <w:tabs>
              <w:tab w:val="left" w:pos="440"/>
              <w:tab w:val="right" w:leader="dot" w:pos="9350"/>
            </w:tabs>
            <w:rPr>
              <w:noProof/>
              <w:lang w:eastAsia="zh-CN"/>
            </w:rPr>
          </w:pPr>
          <w:hyperlink w:anchor="_Toc442433871" w:history="1">
            <w:r w:rsidR="00155392" w:rsidRPr="00EF7220">
              <w:rPr>
                <w:rStyle w:val="Hyperlink"/>
                <w:noProof/>
              </w:rPr>
              <w:t>2</w:t>
            </w:r>
            <w:r w:rsidR="00155392">
              <w:rPr>
                <w:noProof/>
                <w:lang w:eastAsia="zh-CN"/>
              </w:rPr>
              <w:tab/>
            </w:r>
            <w:r w:rsidR="00155392" w:rsidRPr="00EF7220">
              <w:rPr>
                <w:rStyle w:val="Hyperlink"/>
                <w:noProof/>
              </w:rPr>
              <w:t>Design solution &amp; Block Diagram</w:t>
            </w:r>
            <w:r w:rsidR="00155392">
              <w:rPr>
                <w:noProof/>
                <w:webHidden/>
              </w:rPr>
              <w:tab/>
            </w:r>
            <w:r w:rsidR="00155392">
              <w:rPr>
                <w:noProof/>
                <w:webHidden/>
              </w:rPr>
              <w:fldChar w:fldCharType="begin"/>
            </w:r>
            <w:r w:rsidR="00155392">
              <w:rPr>
                <w:noProof/>
                <w:webHidden/>
              </w:rPr>
              <w:instrText xml:space="preserve"> PAGEREF _Toc442433871 \h </w:instrText>
            </w:r>
            <w:r w:rsidR="00155392">
              <w:rPr>
                <w:noProof/>
                <w:webHidden/>
              </w:rPr>
            </w:r>
            <w:r w:rsidR="00155392">
              <w:rPr>
                <w:noProof/>
                <w:webHidden/>
              </w:rPr>
              <w:fldChar w:fldCharType="separate"/>
            </w:r>
            <w:r w:rsidR="00411D90">
              <w:rPr>
                <w:noProof/>
                <w:webHidden/>
              </w:rPr>
              <w:t>2</w:t>
            </w:r>
            <w:r w:rsidR="00155392">
              <w:rPr>
                <w:noProof/>
                <w:webHidden/>
              </w:rPr>
              <w:fldChar w:fldCharType="end"/>
            </w:r>
          </w:hyperlink>
        </w:p>
        <w:p w:rsidR="00155392" w:rsidRDefault="00852B09">
          <w:pPr>
            <w:pStyle w:val="TOC2"/>
            <w:tabs>
              <w:tab w:val="left" w:pos="880"/>
              <w:tab w:val="right" w:leader="dot" w:pos="9350"/>
            </w:tabs>
            <w:rPr>
              <w:noProof/>
              <w:lang w:eastAsia="zh-CN"/>
            </w:rPr>
          </w:pPr>
          <w:hyperlink w:anchor="_Toc442433872" w:history="1">
            <w:r w:rsidR="00155392" w:rsidRPr="00EF7220">
              <w:rPr>
                <w:rStyle w:val="Hyperlink"/>
                <w:noProof/>
              </w:rPr>
              <w:t>2.1</w:t>
            </w:r>
            <w:r w:rsidR="00155392">
              <w:rPr>
                <w:noProof/>
                <w:lang w:eastAsia="zh-CN"/>
              </w:rPr>
              <w:tab/>
            </w:r>
            <w:r w:rsidR="00155392" w:rsidRPr="00EF7220">
              <w:rPr>
                <w:rStyle w:val="Hyperlink"/>
                <w:noProof/>
              </w:rPr>
              <w:t>Brief block diagram as below figure.</w:t>
            </w:r>
            <w:r w:rsidR="00155392">
              <w:rPr>
                <w:noProof/>
                <w:webHidden/>
              </w:rPr>
              <w:tab/>
            </w:r>
            <w:r w:rsidR="00155392">
              <w:rPr>
                <w:noProof/>
                <w:webHidden/>
              </w:rPr>
              <w:fldChar w:fldCharType="begin"/>
            </w:r>
            <w:r w:rsidR="00155392">
              <w:rPr>
                <w:noProof/>
                <w:webHidden/>
              </w:rPr>
              <w:instrText xml:space="preserve"> PAGEREF _Toc442433872 \h </w:instrText>
            </w:r>
            <w:r w:rsidR="00155392">
              <w:rPr>
                <w:noProof/>
                <w:webHidden/>
              </w:rPr>
            </w:r>
            <w:r w:rsidR="00155392">
              <w:rPr>
                <w:noProof/>
                <w:webHidden/>
              </w:rPr>
              <w:fldChar w:fldCharType="separate"/>
            </w:r>
            <w:r w:rsidR="00411D90">
              <w:rPr>
                <w:noProof/>
                <w:webHidden/>
              </w:rPr>
              <w:t>2</w:t>
            </w:r>
            <w:r w:rsidR="00155392">
              <w:rPr>
                <w:noProof/>
                <w:webHidden/>
              </w:rPr>
              <w:fldChar w:fldCharType="end"/>
            </w:r>
          </w:hyperlink>
        </w:p>
        <w:p w:rsidR="00155392" w:rsidRDefault="00852B09">
          <w:pPr>
            <w:pStyle w:val="TOC2"/>
            <w:tabs>
              <w:tab w:val="left" w:pos="880"/>
              <w:tab w:val="right" w:leader="dot" w:pos="9350"/>
            </w:tabs>
            <w:rPr>
              <w:noProof/>
              <w:lang w:eastAsia="zh-CN"/>
            </w:rPr>
          </w:pPr>
          <w:hyperlink w:anchor="_Toc442433873" w:history="1">
            <w:r w:rsidR="00155392" w:rsidRPr="00EF7220">
              <w:rPr>
                <w:rStyle w:val="Hyperlink"/>
                <w:noProof/>
              </w:rPr>
              <w:t>2.2</w:t>
            </w:r>
            <w:r w:rsidR="00155392">
              <w:rPr>
                <w:noProof/>
                <w:lang w:eastAsia="zh-CN"/>
              </w:rPr>
              <w:tab/>
            </w:r>
            <w:r w:rsidR="00155392" w:rsidRPr="00EF7220">
              <w:rPr>
                <w:rStyle w:val="Hyperlink"/>
                <w:noProof/>
              </w:rPr>
              <w:t>Modules description.</w:t>
            </w:r>
            <w:r w:rsidR="00155392">
              <w:rPr>
                <w:noProof/>
                <w:webHidden/>
              </w:rPr>
              <w:tab/>
            </w:r>
            <w:r w:rsidR="00155392">
              <w:rPr>
                <w:noProof/>
                <w:webHidden/>
              </w:rPr>
              <w:fldChar w:fldCharType="begin"/>
            </w:r>
            <w:r w:rsidR="00155392">
              <w:rPr>
                <w:noProof/>
                <w:webHidden/>
              </w:rPr>
              <w:instrText xml:space="preserve"> PAGEREF _Toc442433873 \h </w:instrText>
            </w:r>
            <w:r w:rsidR="00155392">
              <w:rPr>
                <w:noProof/>
                <w:webHidden/>
              </w:rPr>
            </w:r>
            <w:r w:rsidR="00155392">
              <w:rPr>
                <w:noProof/>
                <w:webHidden/>
              </w:rPr>
              <w:fldChar w:fldCharType="separate"/>
            </w:r>
            <w:r w:rsidR="00411D90">
              <w:rPr>
                <w:noProof/>
                <w:webHidden/>
              </w:rPr>
              <w:t>3</w:t>
            </w:r>
            <w:r w:rsidR="00155392">
              <w:rPr>
                <w:noProof/>
                <w:webHidden/>
              </w:rPr>
              <w:fldChar w:fldCharType="end"/>
            </w:r>
          </w:hyperlink>
        </w:p>
        <w:p w:rsidR="00155392" w:rsidRDefault="00852B09">
          <w:pPr>
            <w:pStyle w:val="TOC1"/>
            <w:tabs>
              <w:tab w:val="left" w:pos="440"/>
              <w:tab w:val="right" w:leader="dot" w:pos="9350"/>
            </w:tabs>
            <w:rPr>
              <w:noProof/>
              <w:lang w:eastAsia="zh-CN"/>
            </w:rPr>
          </w:pPr>
          <w:hyperlink w:anchor="_Toc442433874" w:history="1">
            <w:r w:rsidR="00155392" w:rsidRPr="00EF7220">
              <w:rPr>
                <w:rStyle w:val="Hyperlink"/>
                <w:noProof/>
              </w:rPr>
              <w:t>3</w:t>
            </w:r>
            <w:r w:rsidR="00155392">
              <w:rPr>
                <w:noProof/>
                <w:lang w:eastAsia="zh-CN"/>
              </w:rPr>
              <w:tab/>
            </w:r>
            <w:r w:rsidR="00155392" w:rsidRPr="00EF7220">
              <w:rPr>
                <w:rStyle w:val="Hyperlink"/>
                <w:noProof/>
              </w:rPr>
              <w:t>Modules Testbenchs</w:t>
            </w:r>
            <w:r w:rsidR="00155392">
              <w:rPr>
                <w:noProof/>
                <w:webHidden/>
              </w:rPr>
              <w:tab/>
            </w:r>
            <w:r w:rsidR="00155392">
              <w:rPr>
                <w:noProof/>
                <w:webHidden/>
              </w:rPr>
              <w:fldChar w:fldCharType="begin"/>
            </w:r>
            <w:r w:rsidR="00155392">
              <w:rPr>
                <w:noProof/>
                <w:webHidden/>
              </w:rPr>
              <w:instrText xml:space="preserve"> PAGEREF _Toc442433874 \h </w:instrText>
            </w:r>
            <w:r w:rsidR="00155392">
              <w:rPr>
                <w:noProof/>
                <w:webHidden/>
              </w:rPr>
            </w:r>
            <w:r w:rsidR="00155392">
              <w:rPr>
                <w:noProof/>
                <w:webHidden/>
              </w:rPr>
              <w:fldChar w:fldCharType="separate"/>
            </w:r>
            <w:r w:rsidR="00411D90">
              <w:rPr>
                <w:noProof/>
                <w:webHidden/>
              </w:rPr>
              <w:t>5</w:t>
            </w:r>
            <w:r w:rsidR="00155392">
              <w:rPr>
                <w:noProof/>
                <w:webHidden/>
              </w:rPr>
              <w:fldChar w:fldCharType="end"/>
            </w:r>
          </w:hyperlink>
        </w:p>
        <w:p w:rsidR="00155392" w:rsidRDefault="00852B09">
          <w:pPr>
            <w:pStyle w:val="TOC1"/>
            <w:tabs>
              <w:tab w:val="left" w:pos="440"/>
              <w:tab w:val="right" w:leader="dot" w:pos="9350"/>
            </w:tabs>
            <w:rPr>
              <w:noProof/>
              <w:lang w:eastAsia="zh-CN"/>
            </w:rPr>
          </w:pPr>
          <w:hyperlink w:anchor="_Toc442433875" w:history="1">
            <w:r w:rsidR="00155392" w:rsidRPr="00EF7220">
              <w:rPr>
                <w:rStyle w:val="Hyperlink"/>
                <w:noProof/>
              </w:rPr>
              <w:t>4</w:t>
            </w:r>
            <w:r w:rsidR="00155392">
              <w:rPr>
                <w:noProof/>
                <w:lang w:eastAsia="zh-CN"/>
              </w:rPr>
              <w:tab/>
            </w:r>
            <w:r w:rsidR="00155392" w:rsidRPr="00EF7220">
              <w:rPr>
                <w:rStyle w:val="Hyperlink"/>
                <w:noProof/>
              </w:rPr>
              <w:t>Instructions Manual</w:t>
            </w:r>
            <w:r w:rsidR="00155392">
              <w:rPr>
                <w:noProof/>
                <w:webHidden/>
              </w:rPr>
              <w:tab/>
            </w:r>
            <w:r w:rsidR="00155392">
              <w:rPr>
                <w:noProof/>
                <w:webHidden/>
              </w:rPr>
              <w:fldChar w:fldCharType="begin"/>
            </w:r>
            <w:r w:rsidR="00155392">
              <w:rPr>
                <w:noProof/>
                <w:webHidden/>
              </w:rPr>
              <w:instrText xml:space="preserve"> PAGEREF _Toc442433875 \h </w:instrText>
            </w:r>
            <w:r w:rsidR="00155392">
              <w:rPr>
                <w:noProof/>
                <w:webHidden/>
              </w:rPr>
            </w:r>
            <w:r w:rsidR="00155392">
              <w:rPr>
                <w:noProof/>
                <w:webHidden/>
              </w:rPr>
              <w:fldChar w:fldCharType="separate"/>
            </w:r>
            <w:r w:rsidR="00411D90">
              <w:rPr>
                <w:noProof/>
                <w:webHidden/>
              </w:rPr>
              <w:t>6</w:t>
            </w:r>
            <w:r w:rsidR="00155392">
              <w:rPr>
                <w:noProof/>
                <w:webHidden/>
              </w:rPr>
              <w:fldChar w:fldCharType="end"/>
            </w:r>
          </w:hyperlink>
        </w:p>
        <w:p w:rsidR="00155392" w:rsidRDefault="00852B09">
          <w:pPr>
            <w:pStyle w:val="TOC1"/>
            <w:tabs>
              <w:tab w:val="left" w:pos="440"/>
              <w:tab w:val="right" w:leader="dot" w:pos="9350"/>
            </w:tabs>
            <w:rPr>
              <w:noProof/>
              <w:lang w:eastAsia="zh-CN"/>
            </w:rPr>
          </w:pPr>
          <w:hyperlink w:anchor="_Toc442433876" w:history="1">
            <w:r w:rsidR="00155392" w:rsidRPr="00EF7220">
              <w:rPr>
                <w:rStyle w:val="Hyperlink"/>
                <w:noProof/>
              </w:rPr>
              <w:t>5</w:t>
            </w:r>
            <w:r w:rsidR="00155392">
              <w:rPr>
                <w:noProof/>
                <w:lang w:eastAsia="zh-CN"/>
              </w:rPr>
              <w:tab/>
            </w:r>
            <w:r w:rsidR="00155392" w:rsidRPr="00EF7220">
              <w:rPr>
                <w:rStyle w:val="Hyperlink"/>
                <w:noProof/>
              </w:rPr>
              <w:t>Appendix</w:t>
            </w:r>
            <w:r w:rsidR="00155392">
              <w:rPr>
                <w:noProof/>
                <w:webHidden/>
              </w:rPr>
              <w:tab/>
            </w:r>
            <w:r w:rsidR="00155392">
              <w:rPr>
                <w:noProof/>
                <w:webHidden/>
              </w:rPr>
              <w:fldChar w:fldCharType="begin"/>
            </w:r>
            <w:r w:rsidR="00155392">
              <w:rPr>
                <w:noProof/>
                <w:webHidden/>
              </w:rPr>
              <w:instrText xml:space="preserve"> PAGEREF _Toc442433876 \h </w:instrText>
            </w:r>
            <w:r w:rsidR="00155392">
              <w:rPr>
                <w:noProof/>
                <w:webHidden/>
              </w:rPr>
            </w:r>
            <w:r w:rsidR="00155392">
              <w:rPr>
                <w:noProof/>
                <w:webHidden/>
              </w:rPr>
              <w:fldChar w:fldCharType="separate"/>
            </w:r>
            <w:r w:rsidR="00411D90">
              <w:rPr>
                <w:noProof/>
                <w:webHidden/>
              </w:rPr>
              <w:t>7</w:t>
            </w:r>
            <w:r w:rsidR="00155392">
              <w:rPr>
                <w:noProof/>
                <w:webHidden/>
              </w:rPr>
              <w:fldChar w:fldCharType="end"/>
            </w:r>
          </w:hyperlink>
        </w:p>
        <w:p w:rsidR="00155392" w:rsidRDefault="00852B09">
          <w:pPr>
            <w:pStyle w:val="TOC2"/>
            <w:tabs>
              <w:tab w:val="left" w:pos="880"/>
              <w:tab w:val="right" w:leader="dot" w:pos="9350"/>
            </w:tabs>
            <w:rPr>
              <w:noProof/>
              <w:lang w:eastAsia="zh-CN"/>
            </w:rPr>
          </w:pPr>
          <w:hyperlink w:anchor="_Toc442433877" w:history="1">
            <w:r w:rsidR="00155392" w:rsidRPr="00EF7220">
              <w:rPr>
                <w:rStyle w:val="Hyperlink"/>
                <w:noProof/>
              </w:rPr>
              <w:t>5.1</w:t>
            </w:r>
            <w:r w:rsidR="00155392">
              <w:rPr>
                <w:noProof/>
                <w:lang w:eastAsia="zh-CN"/>
              </w:rPr>
              <w:tab/>
            </w:r>
            <w:r w:rsidR="00155392" w:rsidRPr="00EF7220">
              <w:rPr>
                <w:rStyle w:val="Hyperlink"/>
                <w:noProof/>
              </w:rPr>
              <w:t>Detail inside block diagram</w:t>
            </w:r>
            <w:r w:rsidR="00155392">
              <w:rPr>
                <w:noProof/>
                <w:webHidden/>
              </w:rPr>
              <w:tab/>
            </w:r>
            <w:r w:rsidR="00155392">
              <w:rPr>
                <w:noProof/>
                <w:webHidden/>
              </w:rPr>
              <w:fldChar w:fldCharType="begin"/>
            </w:r>
            <w:r w:rsidR="00155392">
              <w:rPr>
                <w:noProof/>
                <w:webHidden/>
              </w:rPr>
              <w:instrText xml:space="preserve"> PAGEREF _Toc442433877 \h </w:instrText>
            </w:r>
            <w:r w:rsidR="00155392">
              <w:rPr>
                <w:noProof/>
                <w:webHidden/>
              </w:rPr>
            </w:r>
            <w:r w:rsidR="00155392">
              <w:rPr>
                <w:noProof/>
                <w:webHidden/>
              </w:rPr>
              <w:fldChar w:fldCharType="separate"/>
            </w:r>
            <w:r w:rsidR="00411D90">
              <w:rPr>
                <w:noProof/>
                <w:webHidden/>
              </w:rPr>
              <w:t>7</w:t>
            </w:r>
            <w:r w:rsidR="00155392">
              <w:rPr>
                <w:noProof/>
                <w:webHidden/>
              </w:rPr>
              <w:fldChar w:fldCharType="end"/>
            </w:r>
          </w:hyperlink>
        </w:p>
        <w:p w:rsidR="00155392" w:rsidRDefault="00852B09">
          <w:pPr>
            <w:pStyle w:val="TOC2"/>
            <w:tabs>
              <w:tab w:val="left" w:pos="880"/>
              <w:tab w:val="right" w:leader="dot" w:pos="9350"/>
            </w:tabs>
            <w:rPr>
              <w:noProof/>
              <w:lang w:eastAsia="zh-CN"/>
            </w:rPr>
          </w:pPr>
          <w:hyperlink w:anchor="_Toc442433878" w:history="1">
            <w:r w:rsidR="00155392" w:rsidRPr="00EF7220">
              <w:rPr>
                <w:rStyle w:val="Hyperlink"/>
                <w:noProof/>
              </w:rPr>
              <w:t>5.2</w:t>
            </w:r>
            <w:r w:rsidR="00155392">
              <w:rPr>
                <w:noProof/>
                <w:lang w:eastAsia="zh-CN"/>
              </w:rPr>
              <w:tab/>
            </w:r>
            <w:r w:rsidR="00155392" w:rsidRPr="00EF7220">
              <w:rPr>
                <w:rStyle w:val="Hyperlink"/>
                <w:noProof/>
              </w:rPr>
              <w:t>Detail FSM diagrams</w:t>
            </w:r>
            <w:r w:rsidR="00155392">
              <w:rPr>
                <w:noProof/>
                <w:webHidden/>
              </w:rPr>
              <w:tab/>
            </w:r>
            <w:r w:rsidR="00155392">
              <w:rPr>
                <w:noProof/>
                <w:webHidden/>
              </w:rPr>
              <w:fldChar w:fldCharType="begin"/>
            </w:r>
            <w:r w:rsidR="00155392">
              <w:rPr>
                <w:noProof/>
                <w:webHidden/>
              </w:rPr>
              <w:instrText xml:space="preserve"> PAGEREF _Toc442433878 \h </w:instrText>
            </w:r>
            <w:r w:rsidR="00155392">
              <w:rPr>
                <w:noProof/>
                <w:webHidden/>
              </w:rPr>
            </w:r>
            <w:r w:rsidR="00155392">
              <w:rPr>
                <w:noProof/>
                <w:webHidden/>
              </w:rPr>
              <w:fldChar w:fldCharType="separate"/>
            </w:r>
            <w:r w:rsidR="00411D90">
              <w:rPr>
                <w:noProof/>
                <w:webHidden/>
              </w:rPr>
              <w:t>7</w:t>
            </w:r>
            <w:r w:rsidR="00155392">
              <w:rPr>
                <w:noProof/>
                <w:webHidden/>
              </w:rPr>
              <w:fldChar w:fldCharType="end"/>
            </w:r>
          </w:hyperlink>
        </w:p>
        <w:p w:rsidR="00155392" w:rsidRDefault="00852B09">
          <w:pPr>
            <w:pStyle w:val="TOC1"/>
            <w:tabs>
              <w:tab w:val="left" w:pos="440"/>
              <w:tab w:val="right" w:leader="dot" w:pos="9350"/>
            </w:tabs>
            <w:rPr>
              <w:noProof/>
              <w:lang w:eastAsia="zh-CN"/>
            </w:rPr>
          </w:pPr>
          <w:hyperlink w:anchor="_Toc442433879" w:history="1">
            <w:r w:rsidR="00155392" w:rsidRPr="00EF7220">
              <w:rPr>
                <w:rStyle w:val="Hyperlink"/>
                <w:noProof/>
              </w:rPr>
              <w:t>6</w:t>
            </w:r>
            <w:r w:rsidR="00155392">
              <w:rPr>
                <w:noProof/>
                <w:lang w:eastAsia="zh-CN"/>
              </w:rPr>
              <w:tab/>
            </w:r>
            <w:r w:rsidR="00155392" w:rsidRPr="00EF7220">
              <w:rPr>
                <w:rStyle w:val="Hyperlink"/>
                <w:noProof/>
              </w:rPr>
              <w:t>Reference</w:t>
            </w:r>
            <w:r w:rsidR="00155392">
              <w:rPr>
                <w:noProof/>
                <w:webHidden/>
              </w:rPr>
              <w:tab/>
            </w:r>
            <w:r w:rsidR="00155392">
              <w:rPr>
                <w:noProof/>
                <w:webHidden/>
              </w:rPr>
              <w:fldChar w:fldCharType="begin"/>
            </w:r>
            <w:r w:rsidR="00155392">
              <w:rPr>
                <w:noProof/>
                <w:webHidden/>
              </w:rPr>
              <w:instrText xml:space="preserve"> PAGEREF _Toc442433879 \h </w:instrText>
            </w:r>
            <w:r w:rsidR="00155392">
              <w:rPr>
                <w:noProof/>
                <w:webHidden/>
              </w:rPr>
            </w:r>
            <w:r w:rsidR="00155392">
              <w:rPr>
                <w:noProof/>
                <w:webHidden/>
              </w:rPr>
              <w:fldChar w:fldCharType="separate"/>
            </w:r>
            <w:r w:rsidR="00411D90">
              <w:rPr>
                <w:noProof/>
                <w:webHidden/>
              </w:rPr>
              <w:t>7</w:t>
            </w:r>
            <w:r w:rsidR="00155392">
              <w:rPr>
                <w:noProof/>
                <w:webHidden/>
              </w:rPr>
              <w:fldChar w:fldCharType="end"/>
            </w:r>
          </w:hyperlink>
        </w:p>
        <w:p w:rsidR="0021232A" w:rsidRDefault="0021232A">
          <w:r>
            <w:rPr>
              <w:b/>
              <w:bCs/>
              <w:noProof/>
            </w:rPr>
            <w:fldChar w:fldCharType="end"/>
          </w:r>
        </w:p>
      </w:sdtContent>
    </w:sdt>
    <w:p w:rsidR="0003066D" w:rsidRDefault="0003066D" w:rsidP="007F65E6"/>
    <w:p w:rsidR="0003066D" w:rsidRPr="0003066D" w:rsidRDefault="0003066D" w:rsidP="0003066D">
      <w:pPr>
        <w:pStyle w:val="Heading1"/>
      </w:pPr>
      <w:bookmarkStart w:id="0" w:name="_Toc442433870"/>
      <w:r>
        <w:t>Problem Statement</w:t>
      </w:r>
      <w:bookmarkEnd w:id="0"/>
    </w:p>
    <w:p w:rsidR="0003066D" w:rsidRDefault="0003066D" w:rsidP="0003066D">
      <w:pPr>
        <w:spacing w:after="0" w:line="240" w:lineRule="auto"/>
      </w:pPr>
      <w:r>
        <w:t xml:space="preserve">Using only the resources available in the NEXYS 3, namely switches, </w:t>
      </w:r>
      <w:proofErr w:type="spellStart"/>
      <w:r>
        <w:t>leds</w:t>
      </w:r>
      <w:proofErr w:type="spellEnd"/>
      <w:r>
        <w:t>, press buttons, 7-segment displays, etc.... to design an alarm clock. Add other features at your will, like:</w:t>
      </w:r>
    </w:p>
    <w:p w:rsidR="0003066D" w:rsidRDefault="0003066D" w:rsidP="0003066D">
      <w:pPr>
        <w:pStyle w:val="ListParagraph"/>
        <w:numPr>
          <w:ilvl w:val="0"/>
          <w:numId w:val="17"/>
        </w:numPr>
        <w:spacing w:after="0" w:line="240" w:lineRule="auto"/>
      </w:pPr>
      <w:r>
        <w:t>12h or 24h option;</w:t>
      </w:r>
    </w:p>
    <w:p w:rsidR="0003066D" w:rsidRDefault="0003066D" w:rsidP="0003066D">
      <w:pPr>
        <w:pStyle w:val="ListParagraph"/>
        <w:numPr>
          <w:ilvl w:val="0"/>
          <w:numId w:val="17"/>
        </w:numPr>
        <w:spacing w:after="0" w:line="240" w:lineRule="auto"/>
      </w:pPr>
      <w:r>
        <w:t>A simple calendar with day/month or perpetual calendar with day/month/year;</w:t>
      </w:r>
    </w:p>
    <w:p w:rsidR="0003066D" w:rsidRDefault="0003066D" w:rsidP="0003066D">
      <w:pPr>
        <w:pStyle w:val="ListParagraph"/>
        <w:numPr>
          <w:ilvl w:val="0"/>
          <w:numId w:val="17"/>
        </w:numPr>
        <w:spacing w:after="0" w:line="240" w:lineRule="auto"/>
      </w:pPr>
      <w:r>
        <w:t>Days of the week;</w:t>
      </w:r>
    </w:p>
    <w:p w:rsidR="0003066D" w:rsidRDefault="0003066D" w:rsidP="0003066D">
      <w:pPr>
        <w:pStyle w:val="ListParagraph"/>
        <w:numPr>
          <w:ilvl w:val="0"/>
          <w:numId w:val="17"/>
        </w:numPr>
        <w:spacing w:after="0" w:line="240" w:lineRule="auto"/>
      </w:pPr>
      <w:r>
        <w:t>A chronometer with  stopwatch and lap timer;</w:t>
      </w:r>
    </w:p>
    <w:p w:rsidR="0003066D" w:rsidRDefault="0003066D" w:rsidP="0003066D">
      <w:pPr>
        <w:pStyle w:val="ListParagraph"/>
        <w:numPr>
          <w:ilvl w:val="0"/>
          <w:numId w:val="17"/>
        </w:numPr>
        <w:spacing w:after="0" w:line="240" w:lineRule="auto"/>
      </w:pPr>
      <w:r>
        <w:t>Incremental speed when setting clock, alarm clock or calendar;</w:t>
      </w:r>
    </w:p>
    <w:p w:rsidR="0003066D" w:rsidRPr="007F65E6" w:rsidRDefault="0003066D" w:rsidP="0003066D">
      <w:pPr>
        <w:pStyle w:val="ListParagraph"/>
        <w:numPr>
          <w:ilvl w:val="0"/>
          <w:numId w:val="17"/>
        </w:numPr>
        <w:spacing w:after="0" w:line="240" w:lineRule="auto"/>
      </w:pPr>
      <w:r>
        <w:t>Any other creative features!</w:t>
      </w:r>
    </w:p>
    <w:p w:rsidR="0003066D" w:rsidRPr="0003066D" w:rsidRDefault="00EF0290" w:rsidP="0021232A">
      <w:pPr>
        <w:pStyle w:val="Heading1"/>
        <w:pageBreakBefore/>
      </w:pPr>
      <w:bookmarkStart w:id="1" w:name="_Toc442433871"/>
      <w:r>
        <w:lastRenderedPageBreak/>
        <w:t xml:space="preserve">Design solution &amp; </w:t>
      </w:r>
      <w:r w:rsidR="00105CF4">
        <w:t>Block Diagram</w:t>
      </w:r>
      <w:bookmarkEnd w:id="1"/>
    </w:p>
    <w:p w:rsidR="0003066D" w:rsidRDefault="0003066D" w:rsidP="0003066D">
      <w:r w:rsidRPr="0003066D">
        <w:rPr>
          <w:rFonts w:ascii="Times New Roman" w:hAnsi="Times New Roman" w:cs="Times New Roman"/>
        </w:rPr>
        <w:t xml:space="preserve">We </w:t>
      </w:r>
      <w:r>
        <w:rPr>
          <w:rFonts w:ascii="Times New Roman" w:hAnsi="Times New Roman" w:cs="Times New Roman"/>
        </w:rPr>
        <w:t>plan to</w:t>
      </w:r>
      <w:r w:rsidRPr="0003066D">
        <w:rPr>
          <w:rFonts w:ascii="Times New Roman" w:hAnsi="Times New Roman" w:cs="Times New Roman"/>
        </w:rPr>
        <w:t xml:space="preserve"> use three buttons (</w:t>
      </w:r>
      <w:r w:rsidRPr="0003066D">
        <w:rPr>
          <w:rFonts w:ascii="Times New Roman" w:hAnsi="Times New Roman" w:cs="Times New Roman"/>
          <w:b/>
          <w:bCs/>
        </w:rPr>
        <w:t xml:space="preserve">Btn1, Btn2, </w:t>
      </w:r>
      <w:r w:rsidRPr="0003066D">
        <w:rPr>
          <w:rFonts w:ascii="Times New Roman" w:hAnsi="Times New Roman" w:cs="Times New Roman"/>
        </w:rPr>
        <w:t xml:space="preserve">and </w:t>
      </w:r>
      <w:r w:rsidRPr="0003066D">
        <w:rPr>
          <w:rFonts w:ascii="Times New Roman" w:hAnsi="Times New Roman" w:cs="Times New Roman"/>
          <w:b/>
          <w:bCs/>
        </w:rPr>
        <w:t>Btn3</w:t>
      </w:r>
      <w:r w:rsidRPr="0003066D">
        <w:rPr>
          <w:rFonts w:ascii="Times New Roman" w:hAnsi="Times New Roman" w:cs="Times New Roman"/>
        </w:rPr>
        <w:t>), that are used to change the mode, set the time, set the alarm, set date, start/stop the stopwatch, set/start timer and so on, to implement all required functions of the digital clock.</w:t>
      </w:r>
    </w:p>
    <w:p w:rsidR="00105CF4" w:rsidRPr="00421F44" w:rsidRDefault="00105CF4" w:rsidP="00421F44">
      <w:pPr>
        <w:pStyle w:val="Heading2"/>
        <w:rPr>
          <w:sz w:val="24"/>
        </w:rPr>
      </w:pPr>
      <w:bookmarkStart w:id="2" w:name="_Toc442433872"/>
      <w:r w:rsidRPr="00421F44">
        <w:rPr>
          <w:sz w:val="24"/>
        </w:rPr>
        <w:t xml:space="preserve">Brief block diagram as </w:t>
      </w:r>
      <w:r w:rsidR="0003066D" w:rsidRPr="00421F44">
        <w:rPr>
          <w:sz w:val="24"/>
        </w:rPr>
        <w:t>below figure.</w:t>
      </w:r>
      <w:bookmarkEnd w:id="2"/>
    </w:p>
    <w:p w:rsidR="009857D9" w:rsidRDefault="008C751E">
      <w:pPr>
        <w:rPr>
          <w:noProof/>
          <w:lang w:eastAsia="zh-CN"/>
        </w:rPr>
      </w:pPr>
      <w:r>
        <w:rPr>
          <w:noProof/>
          <w:lang w:eastAsia="zh-CN"/>
        </w:rPr>
        <mc:AlternateContent>
          <mc:Choice Requires="wpg">
            <w:drawing>
              <wp:anchor distT="0" distB="0" distL="114300" distR="114300" simplePos="0" relativeHeight="251702272" behindDoc="0" locked="0" layoutInCell="1" allowOverlap="1" wp14:anchorId="6C2159CF" wp14:editId="567F58E7">
                <wp:simplePos x="0" y="0"/>
                <wp:positionH relativeFrom="margin">
                  <wp:align>left</wp:align>
                </wp:positionH>
                <wp:positionV relativeFrom="paragraph">
                  <wp:posOffset>69215</wp:posOffset>
                </wp:positionV>
                <wp:extent cx="5816600" cy="3136900"/>
                <wp:effectExtent l="0" t="0" r="12700" b="25400"/>
                <wp:wrapNone/>
                <wp:docPr id="43" name="Group 43"/>
                <wp:cNvGraphicFramePr/>
                <a:graphic xmlns:a="http://schemas.openxmlformats.org/drawingml/2006/main">
                  <a:graphicData uri="http://schemas.microsoft.com/office/word/2010/wordprocessingGroup">
                    <wpg:wgp>
                      <wpg:cNvGrpSpPr/>
                      <wpg:grpSpPr>
                        <a:xfrm>
                          <a:off x="0" y="0"/>
                          <a:ext cx="5816600" cy="3136900"/>
                          <a:chOff x="0" y="0"/>
                          <a:chExt cx="5816600" cy="3136900"/>
                        </a:xfrm>
                      </wpg:grpSpPr>
                      <wps:wsp>
                        <wps:cNvPr id="11" name="Flowchart: Process 11"/>
                        <wps:cNvSpPr/>
                        <wps:spPr>
                          <a:xfrm>
                            <a:off x="1441450" y="755650"/>
                            <a:ext cx="1092200" cy="6350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105CF4" w:rsidRPr="00ED6C94" w:rsidRDefault="000C6FE2" w:rsidP="00105CF4">
                              <w:pPr>
                                <w:spacing w:after="0" w:line="240" w:lineRule="auto"/>
                                <w:jc w:val="center"/>
                                <w:rPr>
                                  <w:b/>
                                  <w:shd w:val="pct15" w:color="auto" w:fill="FFFFFF"/>
                                </w:rPr>
                              </w:pPr>
                              <w:r>
                                <w:rPr>
                                  <w:b/>
                                  <w:shd w:val="pct15" w:color="auto" w:fill="FFFFFF"/>
                                </w:rPr>
                                <w:t>Module</w:t>
                              </w:r>
                              <w:r w:rsidR="00105CF4" w:rsidRPr="00ED6C94">
                                <w:rPr>
                                  <w:b/>
                                  <w:shd w:val="pct15" w:color="auto" w:fill="FFFFFF"/>
                                </w:rPr>
                                <w:t xml:space="preserve"> Switch</w:t>
                              </w:r>
                            </w:p>
                            <w:p w:rsidR="00105CF4" w:rsidRPr="00DC7D3C" w:rsidRDefault="00105CF4" w:rsidP="00105CF4">
                              <w:pPr>
                                <w:spacing w:after="0" w:line="240" w:lineRule="auto"/>
                                <w:jc w:val="center"/>
                              </w:pPr>
                              <w:r w:rsidRPr="00DC7D3C">
                                <w:t>FSM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6" name="Group 66"/>
                        <wpg:cNvGrpSpPr/>
                        <wpg:grpSpPr>
                          <a:xfrm>
                            <a:off x="1441450" y="1543050"/>
                            <a:ext cx="4159250" cy="1339850"/>
                            <a:chOff x="0" y="0"/>
                            <a:chExt cx="3903021" cy="1339850"/>
                          </a:xfrm>
                        </wpg:grpSpPr>
                        <wps:wsp>
                          <wps:cNvPr id="13" name="Flowchart: Process 13"/>
                          <wps:cNvSpPr/>
                          <wps:spPr>
                            <a:xfrm>
                              <a:off x="165100" y="139700"/>
                              <a:ext cx="1092200" cy="41275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105CF4" w:rsidRPr="00ED6C94" w:rsidRDefault="00DC7D3C" w:rsidP="00105CF4">
                                <w:pPr>
                                  <w:spacing w:after="0" w:line="240" w:lineRule="auto"/>
                                  <w:jc w:val="center"/>
                                  <w:rPr>
                                    <w:b/>
                                    <w:shd w:val="pct15" w:color="auto" w:fill="FFFFFF"/>
                                  </w:rPr>
                                </w:pPr>
                                <w:r>
                                  <w:rPr>
                                    <w:b/>
                                    <w:shd w:val="pct15" w:color="auto" w:fill="FFFFFF"/>
                                  </w:rPr>
                                  <w:t>Clock Module</w:t>
                                </w:r>
                              </w:p>
                              <w:p w:rsidR="00105CF4" w:rsidRPr="00D92187" w:rsidRDefault="00105CF4" w:rsidP="00105CF4">
                                <w:pPr>
                                  <w:spacing w:after="0" w:line="240" w:lineRule="auto"/>
                                  <w:jc w:val="center"/>
                                </w:pPr>
                                <w:r w:rsidRPr="00D92187">
                                  <w:t>FSM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Flowchart: Process 14"/>
                          <wps:cNvSpPr/>
                          <wps:spPr>
                            <a:xfrm>
                              <a:off x="1371600" y="133350"/>
                              <a:ext cx="1092200" cy="4191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105CF4" w:rsidRPr="00ED6C94" w:rsidRDefault="00DC7D3C" w:rsidP="00105CF4">
                                <w:pPr>
                                  <w:spacing w:after="0" w:line="240" w:lineRule="auto"/>
                                  <w:jc w:val="center"/>
                                  <w:rPr>
                                    <w:b/>
                                    <w:shd w:val="pct15" w:color="auto" w:fill="FFFFFF"/>
                                  </w:rPr>
                                </w:pPr>
                                <w:r>
                                  <w:rPr>
                                    <w:b/>
                                    <w:shd w:val="pct15" w:color="auto" w:fill="FFFFFF"/>
                                  </w:rPr>
                                  <w:t>Alarm Module</w:t>
                                </w:r>
                              </w:p>
                              <w:p w:rsidR="00105CF4" w:rsidRPr="00D92187" w:rsidRDefault="00105CF4" w:rsidP="00105CF4">
                                <w:pPr>
                                  <w:spacing w:after="0" w:line="240" w:lineRule="auto"/>
                                  <w:jc w:val="center"/>
                                </w:pPr>
                                <w:r w:rsidRPr="00D92187">
                                  <w:t>FSM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Flowchart: Process 15"/>
                          <wps:cNvSpPr/>
                          <wps:spPr>
                            <a:xfrm>
                              <a:off x="2592148" y="127000"/>
                              <a:ext cx="1177593" cy="42545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105CF4" w:rsidRPr="00ED6C94" w:rsidRDefault="00DC7D3C" w:rsidP="00105CF4">
                                <w:pPr>
                                  <w:spacing w:after="0" w:line="240" w:lineRule="auto"/>
                                  <w:jc w:val="center"/>
                                  <w:rPr>
                                    <w:b/>
                                    <w:shd w:val="pct15" w:color="auto" w:fill="FFFFFF"/>
                                  </w:rPr>
                                </w:pPr>
                                <w:r>
                                  <w:rPr>
                                    <w:b/>
                                    <w:shd w:val="pct15" w:color="auto" w:fill="FFFFFF"/>
                                  </w:rPr>
                                  <w:t>Calendar Module</w:t>
                                </w:r>
                              </w:p>
                              <w:p w:rsidR="00105CF4" w:rsidRPr="00D92187" w:rsidRDefault="00105CF4" w:rsidP="00105CF4">
                                <w:pPr>
                                  <w:spacing w:after="0" w:line="240" w:lineRule="auto"/>
                                  <w:jc w:val="center"/>
                                </w:pPr>
                                <w:r w:rsidRPr="00D92187">
                                  <w:t>FSM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Flowchart: Process 16"/>
                          <wps:cNvSpPr/>
                          <wps:spPr>
                            <a:xfrm>
                              <a:off x="165100" y="717550"/>
                              <a:ext cx="1244600" cy="42545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105CF4" w:rsidRPr="00ED6C94" w:rsidRDefault="00105CF4" w:rsidP="00105CF4">
                                <w:pPr>
                                  <w:spacing w:after="0" w:line="240" w:lineRule="auto"/>
                                  <w:jc w:val="center"/>
                                  <w:rPr>
                                    <w:b/>
                                    <w:shd w:val="pct15" w:color="auto" w:fill="FFFFFF"/>
                                  </w:rPr>
                                </w:pPr>
                                <w:r>
                                  <w:rPr>
                                    <w:b/>
                                    <w:shd w:val="pct15" w:color="auto" w:fill="FFFFFF"/>
                                  </w:rPr>
                                  <w:t>Stopwatch Mode</w:t>
                                </w:r>
                              </w:p>
                              <w:p w:rsidR="00105CF4" w:rsidRPr="00D92187" w:rsidRDefault="00105CF4" w:rsidP="00105CF4">
                                <w:pPr>
                                  <w:spacing w:after="0" w:line="240" w:lineRule="auto"/>
                                  <w:jc w:val="center"/>
                                </w:pPr>
                                <w:r w:rsidRPr="00D92187">
                                  <w:t>FSM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Flowchart: Process 17"/>
                          <wps:cNvSpPr/>
                          <wps:spPr>
                            <a:xfrm>
                              <a:off x="1562100" y="723900"/>
                              <a:ext cx="1092200" cy="4191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105CF4" w:rsidRPr="00ED6C94" w:rsidRDefault="00105CF4" w:rsidP="00105CF4">
                                <w:pPr>
                                  <w:spacing w:after="0" w:line="240" w:lineRule="auto"/>
                                  <w:jc w:val="center"/>
                                  <w:rPr>
                                    <w:b/>
                                    <w:shd w:val="pct15" w:color="auto" w:fill="FFFFFF"/>
                                  </w:rPr>
                                </w:pPr>
                                <w:r>
                                  <w:rPr>
                                    <w:b/>
                                    <w:shd w:val="pct15" w:color="auto" w:fill="FFFFFF"/>
                                  </w:rPr>
                                  <w:t>Timer Mode</w:t>
                                </w:r>
                              </w:p>
                              <w:p w:rsidR="00105CF4" w:rsidRPr="00D92187" w:rsidRDefault="00105CF4" w:rsidP="00105CF4">
                                <w:pPr>
                                  <w:spacing w:after="0" w:line="240" w:lineRule="auto"/>
                                  <w:jc w:val="center"/>
                                </w:pPr>
                                <w:r w:rsidRPr="00D92187">
                                  <w:t>FSM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owchart: Process 18"/>
                          <wps:cNvSpPr/>
                          <wps:spPr>
                            <a:xfrm>
                              <a:off x="0" y="0"/>
                              <a:ext cx="3903021" cy="1339850"/>
                            </a:xfrm>
                            <a:prstGeom prst="flowChartProcess">
                              <a:avLst/>
                            </a:prstGeom>
                            <a:noFill/>
                            <a:ln>
                              <a:solidFill>
                                <a:schemeClr val="tx1">
                                  <a:lumMod val="65000"/>
                                  <a:lumOff val="3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5" name="Group 65"/>
                        <wpg:cNvGrpSpPr/>
                        <wpg:grpSpPr>
                          <a:xfrm>
                            <a:off x="2647950" y="0"/>
                            <a:ext cx="1301750" cy="400050"/>
                            <a:chOff x="0" y="25400"/>
                            <a:chExt cx="1301750" cy="400050"/>
                          </a:xfrm>
                        </wpg:grpSpPr>
                        <wps:wsp>
                          <wps:cNvPr id="51" name="Flowchart: Connector 51"/>
                          <wps:cNvSpPr/>
                          <wps:spPr>
                            <a:xfrm>
                              <a:off x="342900" y="127000"/>
                              <a:ext cx="165100" cy="184150"/>
                            </a:xfrm>
                            <a:prstGeom prst="flowChartConnec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Flowchart: Connector 52"/>
                          <wps:cNvSpPr/>
                          <wps:spPr>
                            <a:xfrm>
                              <a:off x="577850" y="127000"/>
                              <a:ext cx="165100" cy="184150"/>
                            </a:xfrm>
                            <a:prstGeom prst="flowChartConnec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Flowchart: Connector 53"/>
                          <wps:cNvSpPr/>
                          <wps:spPr>
                            <a:xfrm>
                              <a:off x="831850" y="127000"/>
                              <a:ext cx="165100" cy="184150"/>
                            </a:xfrm>
                            <a:prstGeom prst="flowChartConnec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Flowchart: Connector 54"/>
                          <wps:cNvSpPr/>
                          <wps:spPr>
                            <a:xfrm>
                              <a:off x="1060450" y="127000"/>
                              <a:ext cx="165100" cy="184150"/>
                            </a:xfrm>
                            <a:prstGeom prst="flowChartConnec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Flowchart: Connector 55"/>
                          <wps:cNvSpPr/>
                          <wps:spPr>
                            <a:xfrm>
                              <a:off x="63500" y="107950"/>
                              <a:ext cx="209550" cy="215900"/>
                            </a:xfrm>
                            <a:prstGeom prst="flowChartConnector">
                              <a:avLst/>
                            </a:prstGeom>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Flowchart: Process 56"/>
                          <wps:cNvSpPr/>
                          <wps:spPr>
                            <a:xfrm>
                              <a:off x="0" y="25400"/>
                              <a:ext cx="1301750" cy="400050"/>
                            </a:xfrm>
                            <a:prstGeom prst="flowChartProcess">
                              <a:avLst/>
                            </a:prstGeom>
                            <a:noFill/>
                            <a:ln>
                              <a:solidFill>
                                <a:schemeClr val="accent3">
                                  <a:lumMod val="60000"/>
                                  <a:lumOff val="40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2" name="Group 62"/>
                        <wpg:cNvGrpSpPr/>
                        <wpg:grpSpPr>
                          <a:xfrm>
                            <a:off x="6350" y="933450"/>
                            <a:ext cx="723900" cy="330200"/>
                            <a:chOff x="0" y="0"/>
                            <a:chExt cx="723900" cy="330200"/>
                          </a:xfrm>
                        </wpg:grpSpPr>
                        <wps:wsp>
                          <wps:cNvPr id="7" name="Bevel 7"/>
                          <wps:cNvSpPr/>
                          <wps:spPr>
                            <a:xfrm>
                              <a:off x="463550" y="44450"/>
                              <a:ext cx="260350" cy="285750"/>
                            </a:xfrm>
                            <a:prstGeom prst="bevel">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0" y="0"/>
                              <a:ext cx="660400" cy="27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05CF4" w:rsidRDefault="00105CF4" w:rsidP="00105CF4">
                                <w:pPr>
                                  <w:adjustRightInd w:val="0"/>
                                  <w:snapToGrid w:val="0"/>
                                  <w:spacing w:after="0" w:line="240" w:lineRule="auto"/>
                                </w:pPr>
                                <w:r>
                                  <w:t>BTN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3" name="Group 63"/>
                        <wpg:cNvGrpSpPr/>
                        <wpg:grpSpPr>
                          <a:xfrm>
                            <a:off x="6350" y="1670050"/>
                            <a:ext cx="730250" cy="336550"/>
                            <a:chOff x="0" y="0"/>
                            <a:chExt cx="730250" cy="336550"/>
                          </a:xfrm>
                        </wpg:grpSpPr>
                        <wps:wsp>
                          <wps:cNvPr id="8" name="Bevel 8"/>
                          <wps:cNvSpPr/>
                          <wps:spPr>
                            <a:xfrm>
                              <a:off x="469900" y="50800"/>
                              <a:ext cx="260350" cy="285750"/>
                            </a:xfrm>
                            <a:prstGeom prst="bevel">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0" y="0"/>
                              <a:ext cx="660400" cy="27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05CF4" w:rsidRDefault="00105CF4" w:rsidP="00105CF4">
                                <w:pPr>
                                  <w:adjustRightInd w:val="0"/>
                                  <w:snapToGrid w:val="0"/>
                                  <w:spacing w:after="0" w:line="240" w:lineRule="auto"/>
                                </w:pPr>
                                <w:r>
                                  <w:t>BTN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4" name="Group 64"/>
                        <wpg:cNvGrpSpPr/>
                        <wpg:grpSpPr>
                          <a:xfrm>
                            <a:off x="0" y="2362200"/>
                            <a:ext cx="736600" cy="336550"/>
                            <a:chOff x="0" y="0"/>
                            <a:chExt cx="736600" cy="336550"/>
                          </a:xfrm>
                        </wpg:grpSpPr>
                        <wps:wsp>
                          <wps:cNvPr id="9" name="Bevel 9"/>
                          <wps:cNvSpPr/>
                          <wps:spPr>
                            <a:xfrm>
                              <a:off x="476250" y="50800"/>
                              <a:ext cx="260350" cy="285750"/>
                            </a:xfrm>
                            <a:prstGeom prst="bevel">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0" y="0"/>
                              <a:ext cx="660400" cy="27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05CF4" w:rsidRDefault="00105CF4" w:rsidP="00105CF4">
                                <w:pPr>
                                  <w:adjustRightInd w:val="0"/>
                                  <w:snapToGrid w:val="0"/>
                                  <w:spacing w:after="0" w:line="240" w:lineRule="auto"/>
                                </w:pPr>
                                <w:r>
                                  <w:t>BTN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 name="Rectangle 1"/>
                        <wps:cNvSpPr/>
                        <wps:spPr>
                          <a:xfrm>
                            <a:off x="1085850" y="571500"/>
                            <a:ext cx="4730750" cy="2565400"/>
                          </a:xfrm>
                          <a:prstGeom prst="rect">
                            <a:avLst/>
                          </a:prstGeom>
                          <a:no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Straight Arrow Connector 5"/>
                        <wps:cNvCnPr/>
                        <wps:spPr>
                          <a:xfrm>
                            <a:off x="698500" y="1123950"/>
                            <a:ext cx="736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 name="Straight Arrow Connector 6"/>
                        <wps:cNvCnPr/>
                        <wps:spPr>
                          <a:xfrm>
                            <a:off x="711200" y="1866900"/>
                            <a:ext cx="736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711200" y="2533650"/>
                            <a:ext cx="736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Flowchart: Process 20"/>
                        <wps:cNvSpPr/>
                        <wps:spPr>
                          <a:xfrm>
                            <a:off x="2781300" y="762000"/>
                            <a:ext cx="1092200" cy="6350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DC7D3C" w:rsidRPr="00ED6C94" w:rsidRDefault="00DC7D3C" w:rsidP="00DC7D3C">
                              <w:pPr>
                                <w:spacing w:after="0" w:line="240" w:lineRule="auto"/>
                                <w:jc w:val="center"/>
                                <w:rPr>
                                  <w:b/>
                                  <w:shd w:val="pct15" w:color="auto" w:fill="FFFFFF"/>
                                </w:rPr>
                              </w:pPr>
                              <w:r>
                                <w:rPr>
                                  <w:b/>
                                  <w:shd w:val="pct15" w:color="auto" w:fill="FFFFFF"/>
                                </w:rPr>
                                <w:t xml:space="preserve">LED Blink </w:t>
                              </w:r>
                            </w:p>
                            <w:p w:rsidR="00DC7D3C" w:rsidRPr="00DC7D3C" w:rsidRDefault="00DC7D3C" w:rsidP="00DC7D3C">
                              <w:pPr>
                                <w:spacing w:after="0" w:line="240" w:lineRule="auto"/>
                                <w:jc w:val="center"/>
                              </w:pPr>
                              <w: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Flowchart: Process 21"/>
                        <wps:cNvSpPr/>
                        <wps:spPr>
                          <a:xfrm>
                            <a:off x="4140200" y="768350"/>
                            <a:ext cx="1454150" cy="6350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DC7D3C" w:rsidRPr="00ED6C94" w:rsidRDefault="00DC7D3C" w:rsidP="00DC7D3C">
                              <w:pPr>
                                <w:spacing w:after="0" w:line="240" w:lineRule="auto"/>
                                <w:jc w:val="center"/>
                                <w:rPr>
                                  <w:b/>
                                  <w:shd w:val="pct15" w:color="auto" w:fill="FFFFFF"/>
                                </w:rPr>
                              </w:pPr>
                              <w:r>
                                <w:rPr>
                                  <w:b/>
                                  <w:shd w:val="pct15" w:color="auto" w:fill="FFFFFF"/>
                                </w:rPr>
                                <w:t>SSD Blink</w:t>
                              </w:r>
                              <w:r w:rsidR="00BA33FB">
                                <w:rPr>
                                  <w:b/>
                                  <w:shd w:val="pct15" w:color="auto" w:fill="FFFFFF"/>
                                </w:rPr>
                                <w:t xml:space="preserve"> &amp; Mux</w:t>
                              </w:r>
                            </w:p>
                            <w:p w:rsidR="00DC7D3C" w:rsidRPr="00DC7D3C" w:rsidRDefault="00DC7D3C" w:rsidP="00DC7D3C">
                              <w:pPr>
                                <w:spacing w:after="0" w:line="240" w:lineRule="auto"/>
                                <w:jc w:val="center"/>
                              </w:pPr>
                              <w: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Left-Right-Up Arrow 24"/>
                        <wps:cNvSpPr/>
                        <wps:spPr>
                          <a:xfrm rot="10800000">
                            <a:off x="2178050" y="1320800"/>
                            <a:ext cx="2254250" cy="234950"/>
                          </a:xfrm>
                          <a:prstGeom prst="leftRightUpArrow">
                            <a:avLst/>
                          </a:prstGeom>
                          <a:solidFill>
                            <a:schemeClr val="accent3">
                              <a:lumMod val="60000"/>
                              <a:lumOff val="40000"/>
                            </a:schemeClr>
                          </a:solidFill>
                          <a:ln>
                            <a:solidFill>
                              <a:schemeClr val="tx2">
                                <a:lumMod val="50000"/>
                                <a:lumOff val="50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0" name="Group 40"/>
                        <wpg:cNvGrpSpPr/>
                        <wpg:grpSpPr>
                          <a:xfrm>
                            <a:off x="4254500" y="0"/>
                            <a:ext cx="1301750" cy="400050"/>
                            <a:chOff x="0" y="0"/>
                            <a:chExt cx="1301750" cy="400050"/>
                          </a:xfrm>
                        </wpg:grpSpPr>
                        <wps:wsp>
                          <wps:cNvPr id="31" name="Flowchart: Process 31"/>
                          <wps:cNvSpPr/>
                          <wps:spPr>
                            <a:xfrm>
                              <a:off x="0" y="0"/>
                              <a:ext cx="1301750" cy="400050"/>
                            </a:xfrm>
                            <a:prstGeom prst="flowChartProcess">
                              <a:avLst/>
                            </a:prstGeom>
                            <a:noFill/>
                            <a:ln>
                              <a:solidFill>
                                <a:schemeClr val="accent3">
                                  <a:lumMod val="60000"/>
                                  <a:lumOff val="40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82550" y="69850"/>
                              <a:ext cx="196850" cy="266700"/>
                            </a:xfrm>
                            <a:prstGeom prst="rect">
                              <a:avLst/>
                            </a:prstGeom>
                            <a:solidFill>
                              <a:srgbClr val="FFC000"/>
                            </a:solidFill>
                            <a:ln>
                              <a:solidFill>
                                <a:schemeClr val="tx2">
                                  <a:lumMod val="50000"/>
                                  <a:lumOff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393700" y="69850"/>
                              <a:ext cx="196850" cy="266700"/>
                            </a:xfrm>
                            <a:prstGeom prst="rect">
                              <a:avLst/>
                            </a:prstGeom>
                            <a:solidFill>
                              <a:srgbClr val="FFC000"/>
                            </a:solidFill>
                            <a:ln>
                              <a:solidFill>
                                <a:schemeClr val="tx2">
                                  <a:lumMod val="50000"/>
                                  <a:lumOff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692150" y="63500"/>
                              <a:ext cx="196850" cy="266700"/>
                            </a:xfrm>
                            <a:prstGeom prst="rect">
                              <a:avLst/>
                            </a:prstGeom>
                            <a:solidFill>
                              <a:srgbClr val="FFC000"/>
                            </a:solidFill>
                            <a:ln>
                              <a:solidFill>
                                <a:schemeClr val="tx2">
                                  <a:lumMod val="50000"/>
                                  <a:lumOff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1009650" y="63500"/>
                              <a:ext cx="196850" cy="266700"/>
                            </a:xfrm>
                            <a:prstGeom prst="rect">
                              <a:avLst/>
                            </a:prstGeom>
                            <a:solidFill>
                              <a:srgbClr val="FFC000"/>
                            </a:solidFill>
                            <a:ln>
                              <a:solidFill>
                                <a:schemeClr val="tx2">
                                  <a:lumMod val="50000"/>
                                  <a:lumOff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Oval 36"/>
                          <wps:cNvSpPr/>
                          <wps:spPr>
                            <a:xfrm>
                              <a:off x="298450" y="285750"/>
                              <a:ext cx="45085" cy="4508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Oval 37"/>
                          <wps:cNvSpPr/>
                          <wps:spPr>
                            <a:xfrm>
                              <a:off x="615950" y="285750"/>
                              <a:ext cx="45085" cy="4508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Oval 38"/>
                          <wps:cNvSpPr/>
                          <wps:spPr>
                            <a:xfrm>
                              <a:off x="920750" y="285750"/>
                              <a:ext cx="45085" cy="4508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 name="Up Arrow 41"/>
                        <wps:cNvSpPr/>
                        <wps:spPr>
                          <a:xfrm>
                            <a:off x="3206750" y="406400"/>
                            <a:ext cx="177800" cy="171450"/>
                          </a:xfrm>
                          <a:prstGeom prst="upArrow">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Up Arrow 42"/>
                        <wps:cNvSpPr/>
                        <wps:spPr>
                          <a:xfrm>
                            <a:off x="4826000" y="400050"/>
                            <a:ext cx="177800" cy="171450"/>
                          </a:xfrm>
                          <a:prstGeom prst="upArrow">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C2159CF" id="Group 43" o:spid="_x0000_s1026" style="position:absolute;margin-left:0;margin-top:5.45pt;width:458pt;height:247pt;z-index:251702272;mso-position-horizontal:left;mso-position-horizontal-relative:margin" coordsize="58166,31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">
                <v:shapetype id="_x0000_t109" coordsize="21600,21600" o:spt="109" path="m,l,21600r21600,l21600,xe">
                  <v:stroke joinstyle="miter"/>
                  <v:path gradientshapeok="t" o:connecttype="rect"/>
                </v:shapetype>
                <v:shape id="Flowchart: Process 11" o:spid="_x0000_s1027" type="#_x0000_t109" style="position:absolute;left:14414;top:7556;width:10922;height:6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NZXcAA&#10;AADbAAAADwAAAGRycy9kb3ducmV2LnhtbERPS4vCMBC+C/6HMII3TetB1mqURREVQfAFexya2bZs&#10;MylJ1PrvzYLgbT6+58wWranFnZyvLCtIhwkI4tzqigsFl/N68AXCB2SNtWVS8CQPi3m3M8NM2wcf&#10;6X4KhYgh7DNUUIbQZFL6vCSDfmgb4sj9WmcwROgKqR0+Yrip5ShJxtJgxbGhxIaWJeV/p5tR4A/O&#10;71O7vG52bbpfuZ+JfV4nSvV77fcURKA2fMRv91bH+Sn8/xIPkPM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hNZXcAAAADbAAAADwAAAAAAAAAAAAAAAACYAgAAZHJzL2Rvd25y&#10;ZXYueG1sUEsFBgAAAAAEAAQA9QAAAIUDAAAAAA==&#10;" fillcolor="white [3201]" strokecolor="#c19859 [3209]" strokeweight="1pt">
                  <v:textbox>
                    <w:txbxContent>
                      <w:p w:rsidR="00105CF4" w:rsidRPr="00ED6C94" w:rsidRDefault="000C6FE2" w:rsidP="00105CF4">
                        <w:pPr>
                          <w:spacing w:after="0" w:line="240" w:lineRule="auto"/>
                          <w:jc w:val="center"/>
                          <w:rPr>
                            <w:b/>
                            <w:shd w:val="pct15" w:color="auto" w:fill="FFFFFF"/>
                          </w:rPr>
                        </w:pPr>
                        <w:r>
                          <w:rPr>
                            <w:b/>
                            <w:shd w:val="pct15" w:color="auto" w:fill="FFFFFF"/>
                          </w:rPr>
                          <w:t>Module</w:t>
                        </w:r>
                        <w:r w:rsidR="00105CF4" w:rsidRPr="00ED6C94">
                          <w:rPr>
                            <w:b/>
                            <w:shd w:val="pct15" w:color="auto" w:fill="FFFFFF"/>
                          </w:rPr>
                          <w:t xml:space="preserve"> Switch</w:t>
                        </w:r>
                      </w:p>
                      <w:p w:rsidR="00105CF4" w:rsidRPr="00DC7D3C" w:rsidRDefault="00105CF4" w:rsidP="00105CF4">
                        <w:pPr>
                          <w:spacing w:after="0" w:line="240" w:lineRule="auto"/>
                          <w:jc w:val="center"/>
                        </w:pPr>
                        <w:r w:rsidRPr="00DC7D3C">
                          <w:t>FSM</w:t>
                        </w:r>
                      </w:p>
                    </w:txbxContent>
                  </v:textbox>
                </v:shape>
                <v:group id="Group 66" o:spid="_x0000_s1028" style="position:absolute;left:14414;top:15430;width:41593;height:13399" coordsize="39030,13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shape id="Flowchart: Process 13" o:spid="_x0000_s1029" type="#_x0000_t109" style="position:absolute;left:1651;top:1397;width:10922;height:4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1iscAA&#10;AADbAAAADwAAAGRycy9kb3ducmV2LnhtbERP24rCMBB9X/Afwgi+rWkVFq1GEUXcRRC8gY9DM7bF&#10;ZlKSqPXvNwsLvs3hXGc6b00tHuR8ZVlB2k9AEOdWV1woOB3XnyMQPiBrrC2Tghd5mM86H1PMtH3y&#10;nh6HUIgYwj5DBWUITSalz0sy6Pu2IY7c1TqDIUJXSO3wGcNNLQdJ8iUNVhwbSmxoWVJ+O9yNAr9z&#10;fpva5Xnz06bblbuM7es8VqrXbRcTEIHa8Bb/u791nD+Ev1/iAXL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Y1iscAAAADbAAAADwAAAAAAAAAAAAAAAACYAgAAZHJzL2Rvd25y&#10;ZXYueG1sUEsFBgAAAAAEAAQA9QAAAIUDAAAAAA==&#10;" fillcolor="white [3201]" strokecolor="#c19859 [3209]" strokeweight="1pt">
                    <v:textbox>
                      <w:txbxContent>
                        <w:p w:rsidR="00105CF4" w:rsidRPr="00ED6C94" w:rsidRDefault="00DC7D3C" w:rsidP="00105CF4">
                          <w:pPr>
                            <w:spacing w:after="0" w:line="240" w:lineRule="auto"/>
                            <w:jc w:val="center"/>
                            <w:rPr>
                              <w:b/>
                              <w:shd w:val="pct15" w:color="auto" w:fill="FFFFFF"/>
                            </w:rPr>
                          </w:pPr>
                          <w:r>
                            <w:rPr>
                              <w:b/>
                              <w:shd w:val="pct15" w:color="auto" w:fill="FFFFFF"/>
                            </w:rPr>
                            <w:t>Clock Module</w:t>
                          </w:r>
                        </w:p>
                        <w:p w:rsidR="00105CF4" w:rsidRPr="00D92187" w:rsidRDefault="00105CF4" w:rsidP="00105CF4">
                          <w:pPr>
                            <w:spacing w:after="0" w:line="240" w:lineRule="auto"/>
                            <w:jc w:val="center"/>
                          </w:pPr>
                          <w:r w:rsidRPr="00D92187">
                            <w:t>FSM</w:t>
                          </w:r>
                        </w:p>
                      </w:txbxContent>
                    </v:textbox>
                  </v:shape>
                  <v:shape id="Flowchart: Process 14" o:spid="_x0000_s1030" type="#_x0000_t109" style="position:absolute;left:13716;top:1333;width:1092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T6xcAA&#10;AADbAAAADwAAAGRycy9kb3ducmV2LnhtbERP24rCMBB9X/Afwgi+rWlFFq1GEUXcRRC8gY9DM7bF&#10;ZlKSqPXvNwsLvs3hXGc6b00tHuR8ZVlB2k9AEOdWV1woOB3XnyMQPiBrrC2Tghd5mM86H1PMtH3y&#10;nh6HUIgYwj5DBWUITSalz0sy6Pu2IY7c1TqDIUJXSO3wGcNNLQdJ8iUNVhwbSmxoWVJ+O9yNAr9z&#10;fpva5Xnz06bblbuM7es8VqrXbRcTEIHa8Bb/u791nD+Ev1/iAXL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mT6xcAAAADbAAAADwAAAAAAAAAAAAAAAACYAgAAZHJzL2Rvd25y&#10;ZXYueG1sUEsFBgAAAAAEAAQA9QAAAIUDAAAAAA==&#10;" fillcolor="white [3201]" strokecolor="#c19859 [3209]" strokeweight="1pt">
                    <v:textbox>
                      <w:txbxContent>
                        <w:p w:rsidR="00105CF4" w:rsidRPr="00ED6C94" w:rsidRDefault="00DC7D3C" w:rsidP="00105CF4">
                          <w:pPr>
                            <w:spacing w:after="0" w:line="240" w:lineRule="auto"/>
                            <w:jc w:val="center"/>
                            <w:rPr>
                              <w:b/>
                              <w:shd w:val="pct15" w:color="auto" w:fill="FFFFFF"/>
                            </w:rPr>
                          </w:pPr>
                          <w:r>
                            <w:rPr>
                              <w:b/>
                              <w:shd w:val="pct15" w:color="auto" w:fill="FFFFFF"/>
                            </w:rPr>
                            <w:t>Alarm Module</w:t>
                          </w:r>
                        </w:p>
                        <w:p w:rsidR="00105CF4" w:rsidRPr="00D92187" w:rsidRDefault="00105CF4" w:rsidP="00105CF4">
                          <w:pPr>
                            <w:spacing w:after="0" w:line="240" w:lineRule="auto"/>
                            <w:jc w:val="center"/>
                          </w:pPr>
                          <w:r w:rsidRPr="00D92187">
                            <w:t>FSM</w:t>
                          </w:r>
                        </w:p>
                      </w:txbxContent>
                    </v:textbox>
                  </v:shape>
                  <v:shape id="Flowchart: Process 15" o:spid="_x0000_s1031" type="#_x0000_t109" style="position:absolute;left:25921;top:1270;width:11776;height:42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hfXsAA&#10;AADbAAAADwAAAGRycy9kb3ducmV2LnhtbERP24rCMBB9X/Afwgi+rWkFF61GEUXcRRC8gY9DM7bF&#10;ZlKSqPXvNwsLvs3hXGc6b00tHuR8ZVlB2k9AEOdWV1woOB3XnyMQPiBrrC2Tghd5mM86H1PMtH3y&#10;nh6HUIgYwj5DBWUITSalz0sy6Pu2IY7c1TqDIUJXSO3wGcNNLQdJ8iUNVhwbSmxoWVJ+O9yNAr9z&#10;fpva5Xnz06bblbuM7es8VqrXbRcTEIHa8Bb/u791nD+Ev1/iAXL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ShfXsAAAADbAAAADwAAAAAAAAAAAAAAAACYAgAAZHJzL2Rvd25y&#10;ZXYueG1sUEsFBgAAAAAEAAQA9QAAAIUDAAAAAA==&#10;" fillcolor="white [3201]" strokecolor="#c19859 [3209]" strokeweight="1pt">
                    <v:textbox>
                      <w:txbxContent>
                        <w:p w:rsidR="00105CF4" w:rsidRPr="00ED6C94" w:rsidRDefault="00DC7D3C" w:rsidP="00105CF4">
                          <w:pPr>
                            <w:spacing w:after="0" w:line="240" w:lineRule="auto"/>
                            <w:jc w:val="center"/>
                            <w:rPr>
                              <w:b/>
                              <w:shd w:val="pct15" w:color="auto" w:fill="FFFFFF"/>
                            </w:rPr>
                          </w:pPr>
                          <w:r>
                            <w:rPr>
                              <w:b/>
                              <w:shd w:val="pct15" w:color="auto" w:fill="FFFFFF"/>
                            </w:rPr>
                            <w:t>Calendar Module</w:t>
                          </w:r>
                        </w:p>
                        <w:p w:rsidR="00105CF4" w:rsidRPr="00D92187" w:rsidRDefault="00105CF4" w:rsidP="00105CF4">
                          <w:pPr>
                            <w:spacing w:after="0" w:line="240" w:lineRule="auto"/>
                            <w:jc w:val="center"/>
                          </w:pPr>
                          <w:r w:rsidRPr="00D92187">
                            <w:t>FSM</w:t>
                          </w:r>
                        </w:p>
                      </w:txbxContent>
                    </v:textbox>
                  </v:shape>
                  <v:shape id="Flowchart: Process 16" o:spid="_x0000_s1032" type="#_x0000_t109" style="position:absolute;left:1651;top:7175;width:12446;height:42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rBKcAA&#10;AADbAAAADwAAAGRycy9kb3ducmV2LnhtbERPTYvCMBC9L/gfwgje1rQeRLtGEUVUBGGrwh6HZrYt&#10;20xKErX+eyMIe5vH+5zZojONuJHztWUF6TABQVxYXXOp4HzafE5A+ICssbFMCh7kYTHvfcww0/bO&#10;33TLQyliCPsMFVQhtJmUvqjIoB/aljhyv9YZDBG6UmqH9xhuGjlKkrE0WHNsqLClVUXFX341CvzR&#10;+UNqV5ftvksPa/cztY/LVKlBv1t+gQjUhX/x273Tcf4YXr/EA+T8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frBKcAAAADbAAAADwAAAAAAAAAAAAAAAACYAgAAZHJzL2Rvd25y&#10;ZXYueG1sUEsFBgAAAAAEAAQA9QAAAIUDAAAAAA==&#10;" fillcolor="white [3201]" strokecolor="#c19859 [3209]" strokeweight="1pt">
                    <v:textbox>
                      <w:txbxContent>
                        <w:p w:rsidR="00105CF4" w:rsidRPr="00ED6C94" w:rsidRDefault="00105CF4" w:rsidP="00105CF4">
                          <w:pPr>
                            <w:spacing w:after="0" w:line="240" w:lineRule="auto"/>
                            <w:jc w:val="center"/>
                            <w:rPr>
                              <w:b/>
                              <w:shd w:val="pct15" w:color="auto" w:fill="FFFFFF"/>
                            </w:rPr>
                          </w:pPr>
                          <w:r>
                            <w:rPr>
                              <w:b/>
                              <w:shd w:val="pct15" w:color="auto" w:fill="FFFFFF"/>
                            </w:rPr>
                            <w:t>Stopwatch Mode</w:t>
                          </w:r>
                        </w:p>
                        <w:p w:rsidR="00105CF4" w:rsidRPr="00D92187" w:rsidRDefault="00105CF4" w:rsidP="00105CF4">
                          <w:pPr>
                            <w:spacing w:after="0" w:line="240" w:lineRule="auto"/>
                            <w:jc w:val="center"/>
                          </w:pPr>
                          <w:r w:rsidRPr="00D92187">
                            <w:t>FSM</w:t>
                          </w:r>
                        </w:p>
                      </w:txbxContent>
                    </v:textbox>
                  </v:shape>
                  <v:shape id="Flowchart: Process 17" o:spid="_x0000_s1033" type="#_x0000_t109" style="position:absolute;left:15621;top:7239;width:1092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ZkssAA&#10;AADbAAAADwAAAGRycy9kb3ducmV2LnhtbERPS4vCMBC+L/gfwgje1rQeXK1GEUXcRRB8gcehGdti&#10;MylJ1PrvNwsL3ubje8503ppaPMj5yrKCtJ+AIM6trrhQcDquP0cgfEDWWFsmBS/yMJ91PqaYafvk&#10;PT0OoRAxhH2GCsoQmkxKn5dk0PdtQxy5q3UGQ4SukNrhM4abWg6SZCgNVhwbSmxoWVJ+O9yNAr9z&#10;fpva5Xnz06bblbuM7es8VqrXbRcTEIHa8Bb/u791nP8Ff7/EA+Ts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rZkssAAAADbAAAADwAAAAAAAAAAAAAAAACYAgAAZHJzL2Rvd25y&#10;ZXYueG1sUEsFBgAAAAAEAAQA9QAAAIUDAAAAAA==&#10;" fillcolor="white [3201]" strokecolor="#c19859 [3209]" strokeweight="1pt">
                    <v:textbox>
                      <w:txbxContent>
                        <w:p w:rsidR="00105CF4" w:rsidRPr="00ED6C94" w:rsidRDefault="00105CF4" w:rsidP="00105CF4">
                          <w:pPr>
                            <w:spacing w:after="0" w:line="240" w:lineRule="auto"/>
                            <w:jc w:val="center"/>
                            <w:rPr>
                              <w:b/>
                              <w:shd w:val="pct15" w:color="auto" w:fill="FFFFFF"/>
                            </w:rPr>
                          </w:pPr>
                          <w:r>
                            <w:rPr>
                              <w:b/>
                              <w:shd w:val="pct15" w:color="auto" w:fill="FFFFFF"/>
                            </w:rPr>
                            <w:t>Timer Mode</w:t>
                          </w:r>
                        </w:p>
                        <w:p w:rsidR="00105CF4" w:rsidRPr="00D92187" w:rsidRDefault="00105CF4" w:rsidP="00105CF4">
                          <w:pPr>
                            <w:spacing w:after="0" w:line="240" w:lineRule="auto"/>
                            <w:jc w:val="center"/>
                          </w:pPr>
                          <w:r w:rsidRPr="00D92187">
                            <w:t>FSM</w:t>
                          </w:r>
                        </w:p>
                      </w:txbxContent>
                    </v:textbox>
                  </v:shape>
                  <v:shape id="Flowchart: Process 18" o:spid="_x0000_s1034" type="#_x0000_t109" style="position:absolute;width:39030;height:13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wgMQA&#10;AADbAAAADwAAAGRycy9kb3ducmV2LnhtbESPQWsCMRCF70L/Q5iCN822aJGtUUQo9CAUrRdv42a6&#10;WbqZhCTVrb/eORR6m+G9ee+b5XrwvbpQyl1gA0/TChRxE2zHrYHj59tkASoXZIt9YDLwSxnWq4fR&#10;Emsbrryny6G0SkI412jAlRJrrXPjyGOehkgs2ldIHousqdU24VXCfa+fq+pFe+xYGhxG2jpqvg8/&#10;3oDdz128bfJRf6R4Om/73W027IwZPw6bV1CFhvJv/rt+t4IvsPKLDK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EsIDEAAAA2wAAAA8AAAAAAAAAAAAAAAAAmAIAAGRycy9k&#10;b3ducmV2LnhtbFBLBQYAAAAABAAEAPUAAACJAwAAAAA=&#10;" filled="f" strokecolor="#5a5a5a [2109]" strokeweight="1pt"/>
                </v:group>
                <v:group id="Group 65" o:spid="_x0000_s1035" style="position:absolute;left:26479;width:13018;height:4000" coordorigin=",254" coordsize="13017,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1" o:spid="_x0000_s1036" type="#_x0000_t120" style="position:absolute;left:3429;top:1270;width:1651;height:18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Q1TMUA&#10;AADbAAAADwAAAGRycy9kb3ducmV2LnhtbESPQWvCQBSE7wX/w/KEXqRubKtI6ipBEVoogqYHc3tk&#10;X5Ng9m3YXTX+e7cg9DjMzDfMYtWbVlzI+caygsk4AUFcWt1wpeAn377MQfiArLG1TApu5GG1HDwt&#10;MNX2ynu6HEIlIoR9igrqELpUSl/WZNCPbUccvV/rDIYoXSW1w2uEm1a+JslMGmw4LtTY0bqm8nQ4&#10;m0h5y5qv9Szf4LEodlnuiu/Re6HU87DPPkAE6sN/+NH+1AqmE/j7En+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dDVMxQAAANsAAAAPAAAAAAAAAAAAAAAAAJgCAABkcnMv&#10;ZG93bnJldi54bWxQSwUGAAAAAAQABAD1AAAAigMAAAAA&#10;" fillcolor="white [3201]" strokecolor="#c19859 [3209]" strokeweight="1pt">
                    <v:stroke joinstyle="miter"/>
                  </v:shape>
                  <v:shape id="Flowchart: Connector 52" o:spid="_x0000_s1037" type="#_x0000_t120" style="position:absolute;left:5778;top:1270;width:1651;height:18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arO8UA&#10;AADbAAAADwAAAGRycy9kb3ducmV2LnhtbESPQWvCQBSE7wX/w/KEXqRutFUkdZVgEVoogqYHc3tk&#10;X5Ng9m3YXTX+e7cg9DjMzDfMct2bVlzI+caygsk4AUFcWt1wpeAn374sQPiArLG1TApu5GG9Gjwt&#10;MdX2ynu6HEIlIoR9igrqELpUSl/WZNCPbUccvV/rDIYoXSW1w2uEm1ZOk2QuDTYcF2rsaFNTeTqc&#10;TaS8Zs3XZp5/4LEodlnuiu/RW6HU87DP3kEE6sN/+NH+1ApmU/j7En+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pqs7xQAAANsAAAAPAAAAAAAAAAAAAAAAAJgCAABkcnMv&#10;ZG93bnJldi54bWxQSwUGAAAAAAQABAD1AAAAigMAAAAA&#10;" fillcolor="white [3201]" strokecolor="#c19859 [3209]" strokeweight="1pt">
                    <v:stroke joinstyle="miter"/>
                  </v:shape>
                  <v:shape id="Flowchart: Connector 53" o:spid="_x0000_s1038" type="#_x0000_t120" style="position:absolute;left:8318;top:1270;width:1651;height:18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OoMUA&#10;AADbAAAADwAAAGRycy9kb3ducmV2LnhtbESPQWvCQBSE7wX/w/IEL1I31iqSukqwFCoUQdODuT2y&#10;r0kw+zbsrpr++64g9DjMzDfMatObVlzJ+caygukkAUFcWt1wpeA7/3hegvABWWNrmRT8kofNevC0&#10;wlTbGx/oegyViBD2KSqoQ+hSKX1Zk0E/sR1x9H6sMxiidJXUDm8Rblr5kiQLabDhuFBjR9uayvPx&#10;YiJlljW77SJ/x1NR7LPcFV/j10Kp0bDP3kAE6sN/+NH+1ArmM7h/i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6g6gxQAAANsAAAAPAAAAAAAAAAAAAAAAAJgCAABkcnMv&#10;ZG93bnJldi54bWxQSwUGAAAAAAQABAD1AAAAigMAAAAA&#10;" fillcolor="white [3201]" strokecolor="#c19859 [3209]" strokeweight="1pt">
                    <v:stroke joinstyle="miter"/>
                  </v:shape>
                  <v:shape id="Flowchart: Connector 54" o:spid="_x0000_s1039" type="#_x0000_t120" style="position:absolute;left:10604;top:1270;width:1651;height:18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OW1MUA&#10;AADbAAAADwAAAGRycy9kb3ducmV2LnhtbESPQWvCQBSE7wX/w/IEL6VubFUkdZVgERSKoOnB3B7Z&#10;1ySYfRt2V03/vVso9DjMzDfMct2bVtzI+caygsk4AUFcWt1wpeAr374sQPiArLG1TAp+yMN6NXha&#10;YqrtnY90O4VKRAj7FBXUIXSplL6syaAf2444et/WGQxRukpqh/cIN618TZK5NNhwXKixo01N5eV0&#10;NZHyljX7zTz/wHNRHLLcFZ/P00Kp0bDP3kEE6sN/+K+90wpmU/j9En+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A5bUxQAAANsAAAAPAAAAAAAAAAAAAAAAAJgCAABkcnMv&#10;ZG93bnJldi54bWxQSwUGAAAAAAQABAD1AAAAigMAAAAA&#10;" fillcolor="white [3201]" strokecolor="#c19859 [3209]" strokeweight="1pt">
                    <v:stroke joinstyle="miter"/>
                  </v:shape>
                  <v:shape id="Flowchart: Connector 55" o:spid="_x0000_s1040" type="#_x0000_t120" style="position:absolute;left:635;top:1079;width:2095;height:21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tR38IA&#10;AADbAAAADwAAAGRycy9kb3ducmV2LnhtbESPzYrCQBCE7wu+w9CCl0U7ii4hOoq4LHhZ8GcfoMm0&#10;STDTEzKjiW/vLAgei6r6ilptelurO7e+cqJhOklAseTOVFJo+Dv/jFNQPpAYqp2whgd72KwHHyvK&#10;jOvkyPdTKFSEiM9IQxlCkyH6vGRLfuIaluhdXGspRNkWaFrqItzWOEuSL7RUSVwoqeFdyfn1dLMa&#10;fj93Vzyn35inSPNkS4fp7NBpPRr22yWowH14h1/tvdGwWMD/l/gDcP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i1HfwgAAANsAAAAPAAAAAAAAAAAAAAAAAJgCAABkcnMvZG93&#10;bnJldi54bWxQSwUGAAAAAAQABAD1AAAAhwMAAAAA&#10;" fillcolor="#4e8542 [3207]" strokecolor="white [3201]" strokeweight="1.5pt">
                    <v:stroke joinstyle="miter"/>
                  </v:shape>
                  <v:shape id="Flowchart: Process 56" o:spid="_x0000_s1041" type="#_x0000_t109" style="position:absolute;top:254;width:13017;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gc9sQA&#10;AADbAAAADwAAAGRycy9kb3ducmV2LnhtbESPQWvCQBSE7wX/w/KEXkQ3NlU0uoqIgfZSqIrnR/a5&#10;CWbfhuyqsb++WxB6HGbmG2a57mwtbtT6yrGC8SgBQVw4XbFRcDzkwxkIH5A11o5JwYM8rFe9lyVm&#10;2t35m277YESEsM9QQRlCk0npi5Is+pFriKN3dq3FEGVrpG7xHuG2lm9JMpUWK44LJTa0Lam47K9W&#10;wc58vQ8a8zPvTqlJt/Vn7vN0rNRrv9ssQATqwn/42f7QCiZT+PsSf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oHPbEAAAA2wAAAA8AAAAAAAAAAAAAAAAAmAIAAGRycy9k&#10;b3ducmV2LnhtbFBLBQYAAAAABAAEAPUAAACJAwAAAAA=&#10;" filled="f" strokecolor="#4da4d8 [1942]" strokeweight="1pt"/>
                </v:group>
                <v:group id="Group 62" o:spid="_x0000_s1042" style="position:absolute;left:63;top:9334;width:7239;height:3302" coordsize="7239,3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Bevel 7" o:spid="_x0000_s1043" type="#_x0000_t84" style="position:absolute;left:4635;top:444;width:2604;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GXesIA&#10;AADaAAAADwAAAGRycy9kb3ducmV2LnhtbESPzWrDMBCE74G+g9hCb7HcUBLjWg6lNCG3UCeX3hZr&#10;a7u2VsaSf/r2VaCQ4zAz3zDZfjGdmGhwjWUFz1EMgri0uuFKwfVyWCcgnEfW2FkmBb/kYJ8/rDJM&#10;tZ35k6bCVyJA2KWooPa+T6V0ZU0GXWR74uB928GgD3KopB5wDnDTyU0cb6XBhsNCjT2911S2xWgU&#10;/LxU5w0WBSdbq4+n8evDj3Gr1NPj8vYKwtPi7+H/9kkr2MHtSrgB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gZd6wgAAANoAAAAPAAAAAAAAAAAAAAAAAJgCAABkcnMvZG93&#10;bnJldi54bWxQSwUGAAAAAAQABAD1AAAAhwMAAAAA&#10;" fillcolor="white [3201]" strokecolor="#c19859 [3209]" strokeweight="1pt"/>
                  <v:shapetype id="_x0000_t202" coordsize="21600,21600" o:spt="202" path="m,l,21600r21600,l21600,xe">
                    <v:stroke joinstyle="miter"/>
                    <v:path gradientshapeok="t" o:connecttype="rect"/>
                  </v:shapetype>
                  <v:shape id="Text Box 59" o:spid="_x0000_s1044" type="#_x0000_t202" style="position:absolute;width:6604;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w:txbxContent>
                        <w:p w:rsidR="00105CF4" w:rsidRDefault="00105CF4" w:rsidP="00105CF4">
                          <w:pPr>
                            <w:adjustRightInd w:val="0"/>
                            <w:snapToGrid w:val="0"/>
                            <w:spacing w:after="0" w:line="240" w:lineRule="auto"/>
                          </w:pPr>
                          <w:r>
                            <w:t>BTN 1</w:t>
                          </w:r>
                        </w:p>
                      </w:txbxContent>
                    </v:textbox>
                  </v:shape>
                </v:group>
                <v:group id="Group 63" o:spid="_x0000_s1045" style="position:absolute;left:63;top:16700;width:7303;height:3366" coordsize="7302,33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shape id="Bevel 8" o:spid="_x0000_s1046" type="#_x0000_t84" style="position:absolute;left:4699;top:508;width:2603;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4DCLsA&#10;AADaAAAADwAAAGRycy9kb3ducmV2LnhtbERPvQrCMBDeBd8hnOBmU0VEqlFEVNzE6uJ2NGdbbS6l&#10;SbW+vRkEx4/vf7nuTCVe1LjSsoJxFIMgzqwuOVdwvexHcxDOI2usLJOCDzlYr/q9JSbavvlMr9Tn&#10;IoSwS1BB4X2dSOmyggy6yNbEgbvbxqAPsMmlbvAdwk0lJ3E8kwZLDg0F1rQtKHumrVHwmOanCaYp&#10;z2dWH47tbefb+KnUcNBtFiA8df4v/rmPWkHYGq6EGyBXX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QeAwi7AAAA2gAAAA8AAAAAAAAAAAAAAAAAmAIAAGRycy9kb3ducmV2Lnht&#10;bFBLBQYAAAAABAAEAPUAAACAAwAAAAA=&#10;" fillcolor="white [3201]" strokecolor="#c19859 [3209]" strokeweight="1pt"/>
                  <v:shape id="Text Box 60" o:spid="_x0000_s1047" type="#_x0000_t202" style="position:absolute;width:6604;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105CF4" w:rsidRDefault="00105CF4" w:rsidP="00105CF4">
                          <w:pPr>
                            <w:adjustRightInd w:val="0"/>
                            <w:snapToGrid w:val="0"/>
                            <w:spacing w:after="0" w:line="240" w:lineRule="auto"/>
                          </w:pPr>
                          <w:r>
                            <w:t>BTN 2</w:t>
                          </w:r>
                        </w:p>
                      </w:txbxContent>
                    </v:textbox>
                  </v:shape>
                </v:group>
                <v:group id="Group 64" o:spid="_x0000_s1048" style="position:absolute;top:23622;width:7366;height:3365" coordsize="7366,33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 id="Bevel 9" o:spid="_x0000_s1049" type="#_x0000_t84" style="position:absolute;left:4762;top:508;width:2604;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Kmk8EA&#10;AADaAAAADwAAAGRycy9kb3ducmV2LnhtbESPQWvCQBSE7wX/w/IEb3WjSIipqxRRyU1Me/H2yL4m&#10;qdm3Ibsx8d+7hYLHYWa+YTa70TTiTp2rLStYzCMQxIXVNZcKvr+O7wkI55E1NpZJwYMc7LaTtw2m&#10;2g58oXvuSxEg7FJUUHnfplK6oiKDbm5b4uD92M6gD7Irpe5wCHDTyGUUxdJgzWGhwpb2FRW3vDcK&#10;flfleYl5zkls9SnrrwffRzelZtPx8wOEp9G/wv/tTCtYw9+VcAPk9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SppPBAAAA2gAAAA8AAAAAAAAAAAAAAAAAmAIAAGRycy9kb3du&#10;cmV2LnhtbFBLBQYAAAAABAAEAPUAAACGAwAAAAA=&#10;" fillcolor="white [3201]" strokecolor="#c19859 [3209]" strokeweight="1pt"/>
                  <v:shape id="Text Box 61" o:spid="_x0000_s1050" type="#_x0000_t202" style="position:absolute;width:6604;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105CF4" w:rsidRDefault="00105CF4" w:rsidP="00105CF4">
                          <w:pPr>
                            <w:adjustRightInd w:val="0"/>
                            <w:snapToGrid w:val="0"/>
                            <w:spacing w:after="0" w:line="240" w:lineRule="auto"/>
                          </w:pPr>
                          <w:r>
                            <w:t>BTN 3</w:t>
                          </w:r>
                        </w:p>
                      </w:txbxContent>
                    </v:textbox>
                  </v:shape>
                </v:group>
                <v:rect id="Rectangle 1" o:spid="_x0000_s1051" style="position:absolute;left:10858;top:5715;width:47308;height:25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AOxcAA&#10;AADaAAAADwAAAGRycy9kb3ducmV2LnhtbERPyWrDMBC9F/IPYgK5lFqOKSU4VkIdEuixzXLobbAm&#10;tqk1Mpa85O8rQ6Gn4fHWyfaTacRAnastK1hHMQjiwuqaSwXXy+llA8J5ZI2NZVLwIAf73eIpw1Tb&#10;kb9oOPtShBB2KSqovG9TKV1RkUEX2ZY4cHfbGfQBdqXUHY4h3DQyieM3abDm0FBhS4eKip9zbxQc&#10;8+fkc/N9c+OQt31xzOnVHHqlVsvpfQvC0+T/xX/uDx3mw/zKfOXu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uAOxcAAAADaAAAADwAAAAAAAAAAAAAAAACYAgAAZHJzL2Rvd25y&#10;ZXYueG1sUEsFBgAAAAAEAAQA9QAAAIUDAAAAAA==&#10;" filled="f" strokecolor="#e3ded1 [3214]" strokeweight="1pt"/>
                <v:shapetype id="_x0000_t32" coordsize="21600,21600" o:spt="32" o:oned="t" path="m,l21600,21600e" filled="f">
                  <v:path arrowok="t" fillok="f" o:connecttype="none"/>
                  <o:lock v:ext="edit" shapetype="t"/>
                </v:shapetype>
                <v:shape id="Straight Arrow Connector 5" o:spid="_x0000_s1052" type="#_x0000_t32" style="position:absolute;left:6985;top:11239;width:73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8PWMEAAADaAAAADwAAAGRycy9kb3ducmV2LnhtbESPT2vCQBDF74V+h2UKXkQ3ihZNXaUU&#10;xF4brXgcsmM2mJ0N2anGb+8WCj0+3p8fb7XpfaOu1MU6sIHJOANFXAZbc2XgsN+OFqCiIFtsApOB&#10;O0XYrJ+fVpjbcOMvuhZSqTTCMUcDTqTNtY6lI49xHFri5J1D51GS7CptO7ylcd/oaZa9ao81J4LD&#10;lj4clZfixycuHabDYj5czi47/D4dndxnEzFm8NK/v4ES6uU//Nf+tAbm8Hsl3QC9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3w9YwQAAANoAAAAPAAAAAAAAAAAAAAAA&#10;AKECAABkcnMvZG93bnJldi54bWxQSwUGAAAAAAQABAD5AAAAjwMAAAAA&#10;" strokecolor="#f07f09 [3204]" strokeweight=".5pt">
                  <v:stroke endarrow="block" joinstyle="miter"/>
                </v:shape>
                <v:shape id="Straight Arrow Connector 6" o:spid="_x0000_s1053" type="#_x0000_t32" style="position:absolute;left:7112;top:18669;width:73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2RL8EAAADaAAAADwAAAGRycy9kb3ducmV2LnhtbESPT2vCQBDF7wW/wzJCL6IbxYqmriJC&#10;qddGWzwO2Wk2mJ0N2anGb+8WCj0+3p8fb73tfaOu1MU6sIHpJANFXAZbc2XgdHwbL0FFQbbYBCYD&#10;d4qw3Qye1pjbcOMPuhZSqTTCMUcDTqTNtY6lI49xElri5H2HzqMk2VXadnhL477RsyxbaI81J4LD&#10;lvaOykvx4xOXTrNR8TJazS/v+Hn+cnKfT8WY52G/ewUl1Mt/+K99sAYW8Hsl3QC9e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DZEvwQAAANoAAAAPAAAAAAAAAAAAAAAA&#10;AKECAABkcnMvZG93bnJldi54bWxQSwUGAAAAAAQABAD5AAAAjwMAAAAA&#10;" strokecolor="#f07f09 [3204]" strokeweight=".5pt">
                  <v:stroke endarrow="block" joinstyle="miter"/>
                </v:shape>
                <v:shape id="Straight Arrow Connector 10" o:spid="_x0000_s1054" type="#_x0000_t32" style="position:absolute;left:7112;top:25336;width:73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cK8IAAADbAAAADwAAAGRycy9kb3ducmV2LnhtbESPTUsDQQyG70L/wxDBS7GzLVV07bQU&#10;QfTabRWPYSfuLN3JLDux3f57cxB6S8j78WS1GWNnTjTkNrGD+awAQ1wn33Lj4LB/u38CkwXZY5eY&#10;HFwow2Y9uVlh6dOZd3SqpDEawrlEB0GkL63NdaCIeZZ6Yr39pCGi6Do01g941vDY2UVRPNqILWtD&#10;wJ5eA9XH6jdqLx0W0+ph+rw8vuPn91eQy3Iuzt3djtsXMEKjXMX/7g+v+Eqvv+gAdv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D/cK8IAAADbAAAADwAAAAAAAAAAAAAA&#10;AAChAgAAZHJzL2Rvd25yZXYueG1sUEsFBgAAAAAEAAQA+QAAAJADAAAAAA==&#10;" strokecolor="#f07f09 [3204]" strokeweight=".5pt">
                  <v:stroke endarrow="block" joinstyle="miter"/>
                </v:shape>
                <v:shape id="Flowchart: Process 20" o:spid="_x0000_s1055" type="#_x0000_t109" style="position:absolute;left:27813;top:7620;width:10922;height:6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M2e8AA&#10;AADbAAAADwAAAGRycy9kb3ducmV2LnhtbERPy4rCMBTdD/gP4QruxrQuRKtpEUVGEQbGB7i8NNe2&#10;2NyUJKP1781iYJaH814WvWnFg5xvLCtIxwkI4tLqhisF59P2cwbCB2SNrWVS8CIPRT74WGKm7ZN/&#10;6HEMlYgh7DNUUIfQZVL6siaDfmw74sjdrDMYInSV1A6fMdy0cpIkU2mw4dhQY0frmsr78dco8N/O&#10;H1K7vnzt+/Swcde5fV3mSo2G/WoBIlAf/sV/7p1WMInr45f4A2T+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zM2e8AAAADbAAAADwAAAAAAAAAAAAAAAACYAgAAZHJzL2Rvd25y&#10;ZXYueG1sUEsFBgAAAAAEAAQA9QAAAIUDAAAAAA==&#10;" fillcolor="white [3201]" strokecolor="#c19859 [3209]" strokeweight="1pt">
                  <v:textbox>
                    <w:txbxContent>
                      <w:p w:rsidR="00DC7D3C" w:rsidRPr="00ED6C94" w:rsidRDefault="00DC7D3C" w:rsidP="00DC7D3C">
                        <w:pPr>
                          <w:spacing w:after="0" w:line="240" w:lineRule="auto"/>
                          <w:jc w:val="center"/>
                          <w:rPr>
                            <w:b/>
                            <w:shd w:val="pct15" w:color="auto" w:fill="FFFFFF"/>
                          </w:rPr>
                        </w:pPr>
                        <w:r>
                          <w:rPr>
                            <w:b/>
                            <w:shd w:val="pct15" w:color="auto" w:fill="FFFFFF"/>
                          </w:rPr>
                          <w:t xml:space="preserve">LED Blink </w:t>
                        </w:r>
                      </w:p>
                      <w:p w:rsidR="00DC7D3C" w:rsidRPr="00DC7D3C" w:rsidRDefault="00DC7D3C" w:rsidP="00DC7D3C">
                        <w:pPr>
                          <w:spacing w:after="0" w:line="240" w:lineRule="auto"/>
                          <w:jc w:val="center"/>
                        </w:pPr>
                        <w:r>
                          <w:t>Controller</w:t>
                        </w:r>
                      </w:p>
                    </w:txbxContent>
                  </v:textbox>
                </v:shape>
                <v:shape id="Flowchart: Process 21" o:spid="_x0000_s1056" type="#_x0000_t109" style="position:absolute;left:41402;top:7683;width:14541;height:6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T4MQA&#10;AADbAAAADwAAAGRycy9kb3ducmV2LnhtbESPS2vDMBCE74X8B7GB3hrZPpTGjRJCQkhCoNA8oMfF&#10;2tqm1spIih//PioUehxm5htmsRpMIzpyvrasIJ0lIIgLq2suFVwvu5c3ED4ga2wsk4KRPKyWk6cF&#10;5tr2/EndOZQiQtjnqKAKoc2l9EVFBv3MtsTR+7bOYIjSlVI77CPcNDJLkldpsOa4UGFLm4qKn/Pd&#10;KPAfzp9Su7ntj0N62rqvuR1vc6Wep8P6HUSgIfyH/9oHrSBL4fdL/A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k+DEAAAA2wAAAA8AAAAAAAAAAAAAAAAAmAIAAGRycy9k&#10;b3ducmV2LnhtbFBLBQYAAAAABAAEAPUAAACJAwAAAAA=&#10;" fillcolor="white [3201]" strokecolor="#c19859 [3209]" strokeweight="1pt">
                  <v:textbox>
                    <w:txbxContent>
                      <w:p w:rsidR="00DC7D3C" w:rsidRPr="00ED6C94" w:rsidRDefault="00DC7D3C" w:rsidP="00DC7D3C">
                        <w:pPr>
                          <w:spacing w:after="0" w:line="240" w:lineRule="auto"/>
                          <w:jc w:val="center"/>
                          <w:rPr>
                            <w:b/>
                            <w:shd w:val="pct15" w:color="auto" w:fill="FFFFFF"/>
                          </w:rPr>
                        </w:pPr>
                        <w:r>
                          <w:rPr>
                            <w:b/>
                            <w:shd w:val="pct15" w:color="auto" w:fill="FFFFFF"/>
                          </w:rPr>
                          <w:t>SSD Blink</w:t>
                        </w:r>
                        <w:r w:rsidR="00BA33FB">
                          <w:rPr>
                            <w:b/>
                            <w:shd w:val="pct15" w:color="auto" w:fill="FFFFFF"/>
                          </w:rPr>
                          <w:t xml:space="preserve"> &amp; Mux</w:t>
                        </w:r>
                      </w:p>
                      <w:p w:rsidR="00DC7D3C" w:rsidRPr="00DC7D3C" w:rsidRDefault="00DC7D3C" w:rsidP="00DC7D3C">
                        <w:pPr>
                          <w:spacing w:after="0" w:line="240" w:lineRule="auto"/>
                          <w:jc w:val="center"/>
                        </w:pPr>
                        <w:r>
                          <w:t>Controller</w:t>
                        </w:r>
                      </w:p>
                    </w:txbxContent>
                  </v:textbox>
                </v:shape>
                <v:shape id="Left-Right-Up Arrow 24" o:spid="_x0000_s1057" style="position:absolute;left:21780;top:13208;width:22543;height:2349;rotation:180;visibility:visible;mso-wrap-style:square;v-text-anchor:middle" coordsize="2254250,234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CFcQA&#10;AADbAAAADwAAAGRycy9kb3ducmV2LnhtbESPQWsCMRSE7wX/Q3hCbzWr1CKrUVSw9CAWV8Hrc/O6&#10;u3XzEjdR139vCgWPw8x8w0xmranFlRpfWVbQ7yUgiHOrKy4U7HertxEIH5A11pZJwZ08zKadlwmm&#10;2t54S9csFCJC2KeooAzBpVL6vCSDvmcdcfR+bGMwRNkUUjd4i3BTy0GSfEiDFceFEh0tS8pP2cUo&#10;GH4vnPsMx0Pyu16fR8Vuk53zi1Kv3XY+BhGoDc/wf/tLKxi8w9+X+AP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2AhXEAAAA2wAAAA8AAAAAAAAAAAAAAAAAmAIAAGRycy9k&#10;b3ducmV2LnhtbFBLBQYAAAAABAAEAPUAAACJAwAAAAA=&#10;" path="m,176213l58738,117475r,29369l1097756,146844r,-88106l1068388,58738,1127125,r58738,58738l1156494,58738r,88106l2195513,146844r,-29369l2254250,176213r-58737,58737l2195513,205581r-2136775,l58738,234950,,176213xe" fillcolor="#4da4d8 [1942]" strokecolor="#989898 [1631]" strokeweight="1pt">
                  <v:stroke joinstyle="miter"/>
                  <v:path arrowok="t" o:connecttype="custom" o:connectlocs="0,176213;58738,117475;58738,146844;1097756,146844;1097756,58738;1068388,58738;1127125,0;1185863,58738;1156494,58738;1156494,146844;2195513,146844;2195513,117475;2254250,176213;2195513,234950;2195513,205581;58738,205581;58738,234950;0,176213" o:connectangles="0,0,0,0,0,0,0,0,0,0,0,0,0,0,0,0,0,0"/>
                </v:shape>
                <v:group id="Group 40" o:spid="_x0000_s1058" style="position:absolute;left:42545;width:13017;height:4000" coordsize="13017,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Flowchart: Process 31" o:spid="_x0000_s1059" type="#_x0000_t109" style="position:absolute;width:13017;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5hIsUA&#10;AADbAAAADwAAAGRycy9kb3ducmV2LnhtbESPzWrDMBCE74W8g9hALiWRHZeQupZDCDW0l0J+6Hmx&#10;trKJtTKWmjh5+qpQ6HGYmW+YYjPaTlxo8K1jBekiAUFcO92yUXA6VvM1CB+QNXaOScGNPGzKyUOB&#10;uXZX3tPlEIyIEPY5KmhC6HMpfd2QRb9wPXH0vtxgMUQ5GKkHvEa47eQySVbSYstxocGedg3V58O3&#10;VfBqPp4ee3N/Hj8zk+2698pXWarUbDpuX0AEGsN/+K/9phVkKfx+iT9Al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XmEixQAAANsAAAAPAAAAAAAAAAAAAAAAAJgCAABkcnMv&#10;ZG93bnJldi54bWxQSwUGAAAAAAQABAD1AAAAigMAAAAA&#10;" filled="f" strokecolor="#4da4d8 [1942]" strokeweight="1pt"/>
                  <v:rect id="Rectangle 32" o:spid="_x0000_s1060" style="position:absolute;left:825;top:698;width:1969;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92RsUA&#10;AADbAAAADwAAAGRycy9kb3ducmV2LnhtbESPQWvCQBSE70L/w/IK3uqmClZSVxFBSCE5VIvQ2yP7&#10;TNJm38bdbRL/fbdQ8DjMzDfMejuaVvTkfGNZwfMsAUFcWt1wpeDjdHhagfABWWNrmRTcyMN28zBZ&#10;Y6rtwO/UH0MlIoR9igrqELpUSl/WZNDPbEccvYt1BkOUrpLa4RDhppXzJFlKgw3HhRo72tdUfh9/&#10;jIJd8ZIX7qvwGLL9lS6f53z1dlZq+jjuXkEEGsM9/N/OtILFHP6+xB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r3ZGxQAAANsAAAAPAAAAAAAAAAAAAAAAAJgCAABkcnMv&#10;ZG93bnJldi54bWxQSwUGAAAAAAQABAD1AAAAigMAAAAA&#10;" fillcolor="#ffc000" strokecolor="#989898 [1631]" strokeweight="1pt"/>
                  <v:rect id="Rectangle 33" o:spid="_x0000_s1061" style="position:absolute;left:3937;top:698;width:1968;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PT3cUA&#10;AADbAAAADwAAAGRycy9kb3ducmV2LnhtbESPQWvCQBSE70L/w/IK3uqmBlpJXUUEQSE5VIvQ2yP7&#10;TNJm38bdNUn/fbdQ8DjMzDfMcj2aVvTkfGNZwfMsAUFcWt1wpeDjtHtagPABWWNrmRT8kIf16mGy&#10;xEzbgd+pP4ZKRAj7DBXUIXSZlL6syaCf2Y44ehfrDIYoXSW1wyHCTSvnSfIiDTYcF2rsaFtT+X28&#10;GQWb4jUv3FfhMey3V7p8nvPF4azU9HHcvIEINIZ7+L+91wrSFP6+x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49PdxQAAANsAAAAPAAAAAAAAAAAAAAAAAJgCAABkcnMv&#10;ZG93bnJldi54bWxQSwUGAAAAAAQABAD1AAAAigMAAAAA&#10;" fillcolor="#ffc000" strokecolor="#989898 [1631]" strokeweight="1pt"/>
                  <v:rect id="Rectangle 34" o:spid="_x0000_s1062" style="position:absolute;left:6921;top:635;width:1969;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pLqcQA&#10;AADbAAAADwAAAGRycy9kb3ducmV2LnhtbESPQWsCMRSE70L/Q3gFb5ptlSqrUUQQFNxDVQRvj81z&#10;d+3mZZtEXf+9KRQ8DjPzDTOdt6YWN3K+sqzgo5+AIM6trrhQcNivemMQPiBrrC2Tggd5mM/eOlNM&#10;tb3zN912oRARwj5FBWUITSqlz0sy6Pu2IY7e2TqDIUpXSO3wHuGmlp9J8iUNVhwXSmxoWVL+s7sa&#10;BYtstM3cJfMY1stfOp+O2/HmqFT3vV1MQARqwyv8315rBYMh/H2JP0D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KS6nEAAAA2wAAAA8AAAAAAAAAAAAAAAAAmAIAAGRycy9k&#10;b3ducmV2LnhtbFBLBQYAAAAABAAEAPUAAACJAwAAAAA=&#10;" fillcolor="#ffc000" strokecolor="#989898 [1631]" strokeweight="1pt"/>
                  <v:rect id="Rectangle 35" o:spid="_x0000_s1063" style="position:absolute;left:10096;top:635;width:1969;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buMsQA&#10;AADbAAAADwAAAGRycy9kb3ducmV2LnhtbESPQWsCMRSE70L/Q3gFb5ptxSqrUUQQFNxDVQRvj81z&#10;d+3mZZtEXf+9KRQ8DjPzDTOdt6YWN3K+sqzgo5+AIM6trrhQcNivemMQPiBrrC2Tggd5mM/eOlNM&#10;tb3zN912oRARwj5FBWUITSqlz0sy6Pu2IY7e2TqDIUpXSO3wHuGmlp9J8iUNVhwXSmxoWVL+s7sa&#10;BYtstM3cJfMY1stfOp+O2/HmqFT3vV1MQARqwyv8315rBYMh/H2JP0D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G7jLEAAAA2wAAAA8AAAAAAAAAAAAAAAAAmAIAAGRycy9k&#10;b3ducmV2LnhtbFBLBQYAAAAABAAEAPUAAACJAwAAAAA=&#10;" fillcolor="#ffc000" strokecolor="#989898 [1631]" strokeweight="1pt"/>
                  <v:oval id="Oval 36" o:spid="_x0000_s1064" style="position:absolute;left:2984;top:2857;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WsFcIA&#10;AADbAAAADwAAAGRycy9kb3ducmV2LnhtbESPQWvCQBSE74L/YXmCN7NRQSR1FREKPQitUdvra/Y1&#10;Cc2+XbLbJP33riB4HGbmG2azG0wjOmp9bVnBPElBEBdW11wquJxfZ2sQPiBrbCyTgn/ysNuORxvM&#10;tO35RF0eShEh7DNUUIXgMil9UZFBn1hHHL0f2xoMUbal1C32EW4auUjTlTRYc1yo0NGhouI3/zMK&#10;3HD8nl/dh/30a2eoz786fGelppNh/wIi0BCe4Uf7TStYruD+Jf4Aub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JawVwgAAANsAAAAPAAAAAAAAAAAAAAAAAJgCAABkcnMvZG93&#10;bnJldi54bWxQSwUGAAAAAAQABAD1AAAAhwMAAAAA&#10;" fillcolor="red" strokecolor="red" strokeweight="1pt">
                    <v:stroke joinstyle="miter"/>
                  </v:oval>
                  <v:oval id="Oval 37" o:spid="_x0000_s1065" style="position:absolute;left:6159;top:2857;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kJjsIA&#10;AADbAAAADwAAAGRycy9kb3ducmV2LnhtbESPQWvCQBSE74L/YXlCb7rRgkp0lVIoeChUo63XZ/aZ&#10;hGbfLtltkv57VxA8DjPzDbPe9qYWLTW+sqxgOklAEOdWV1woOB0/xksQPiBrrC2Tgn/ysN0MB2tM&#10;te34QG0WChEh7FNUUIbgUil9XpJBP7GOOHpX2xgMUTaF1A12EW5qOUuSuTRYcVwo0dF7Sflv9mcU&#10;uP7zMv12e/vjl85Ql51b/GKlXkb92wpEoD48w4/2Tit4XcD9S/wBc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aQmOwgAAANsAAAAPAAAAAAAAAAAAAAAAAJgCAABkcnMvZG93&#10;bnJldi54bWxQSwUGAAAAAAQABAD1AAAAhwMAAAAA&#10;" fillcolor="red" strokecolor="red" strokeweight="1pt">
                    <v:stroke joinstyle="miter"/>
                  </v:oval>
                  <v:oval id="Oval 38" o:spid="_x0000_s1066" style="position:absolute;left:9207;top:2857;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d/L4A&#10;AADbAAAADwAAAGRycy9kb3ducmV2LnhtbERPTYvCMBC9C/6HMMLeNNUFkWoUEQQPgrt1V69jM7bF&#10;ZhKa2Hb//eYgeHy879WmN7VoqfGVZQXTSQKCOLe64kLBz3k/XoDwAVljbZkU/JGHzXo4WGGqbcff&#10;1GahEDGEfYoKyhBcKqXPSzLoJ9YRR+5uG4MhwqaQusEuhptazpJkLg1WHBtKdLQrKX9kT6PA9cfb&#10;9Nd92YtfOENddm3xxEp9jPrtEkSgPrzFL/dBK/iMY+OX+APk+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P2nfy+AAAA2wAAAA8AAAAAAAAAAAAAAAAAmAIAAGRycy9kb3ducmV2&#10;LnhtbFBLBQYAAAAABAAEAPUAAACDAwAAAAA=&#10;" fillcolor="red" strokecolor="red" strokeweight="1pt">
                    <v:stroke joinstyle="miter"/>
                  </v:oval>
                </v:group>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41" o:spid="_x0000_s1067" type="#_x0000_t68" style="position:absolute;left:32067;top:4064;width:1778;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hwMQA&#10;AADbAAAADwAAAGRycy9kb3ducmV2LnhtbESPT2vCQBTE70K/w/IK3szGtpYQs0opFCoexLQFj4/s&#10;y5+6+zZktxq/fVcQPA4z8xumWI/WiBMNvnOsYJ6kIIgrpztuFHx/fcwyED4gazSOScGFPKxXD5MC&#10;c+3OvKdTGRoRIexzVNCG0OdS+qoliz5xPXH0ajdYDFEOjdQDniPcGvmUpq/SYsdxocWe3luqjuWf&#10;VaA3i9+srPsf2h2zg9n6Z0N7Vmr6OL4tQQQawz18a39qBS9zuH6JP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PocDEAAAA2wAAAA8AAAAAAAAAAAAAAAAAmAIAAGRycy9k&#10;b3ducmV2LnhtbFBLBQYAAAAABAAEAPUAAACJAwAAAAA=&#10;" adj="10800" fillcolor="#0070c0" strokecolor="#0070c0" strokeweight="1pt"/>
                <v:shape id="Up Arrow 42" o:spid="_x0000_s1068" type="#_x0000_t68" style="position:absolute;left:48260;top:4000;width:1778;height:1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0/t8QA&#10;AADbAAAADwAAAGRycy9kb3ducmV2LnhtbESPQWvCQBSE70L/w/IK3symaS0huoZSECo9iGkLHh/Z&#10;Z5K6+zZkV03/fVcQPA4z8w2zLEdrxJkG3zlW8JSkIIhrpztuFHx/rWc5CB+QNRrHpOCPPJSrh8kS&#10;C+0uvKNzFRoRIewLVNCG0BdS+roliz5xPXH0Dm6wGKIcGqkHvES4NTJL01dpseO40GJP7y3Vx+pk&#10;FejN/DevDv0PbY/53nz6Z0M7Vmr6OL4tQAQawz18a39oBS8ZXL/EH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dP7fEAAAA2wAAAA8AAAAAAAAAAAAAAAAAmAIAAGRycy9k&#10;b3ducmV2LnhtbFBLBQYAAAAABAAEAPUAAACJAwAAAAA=&#10;" adj="10800" fillcolor="#0070c0" strokecolor="#0070c0" strokeweight="1pt"/>
                <w10:wrap anchorx="margin"/>
              </v:group>
            </w:pict>
          </mc:Fallback>
        </mc:AlternateContent>
      </w:r>
    </w:p>
    <w:p w:rsidR="00105CF4" w:rsidRDefault="00105CF4">
      <w:pPr>
        <w:rPr>
          <w:noProof/>
          <w:lang w:eastAsia="zh-CN"/>
        </w:rPr>
      </w:pPr>
    </w:p>
    <w:p w:rsidR="00105CF4" w:rsidRDefault="00105CF4">
      <w:pPr>
        <w:rPr>
          <w:noProof/>
          <w:lang w:eastAsia="zh-CN"/>
        </w:rPr>
      </w:pPr>
    </w:p>
    <w:p w:rsidR="00105CF4" w:rsidRDefault="00105CF4">
      <w:pPr>
        <w:rPr>
          <w:noProof/>
          <w:lang w:eastAsia="zh-CN"/>
        </w:rPr>
      </w:pPr>
    </w:p>
    <w:p w:rsidR="00105CF4" w:rsidRDefault="00105CF4">
      <w:pPr>
        <w:rPr>
          <w:noProof/>
          <w:lang w:eastAsia="zh-CN"/>
        </w:rPr>
      </w:pPr>
    </w:p>
    <w:p w:rsidR="00105CF4" w:rsidRDefault="00105CF4"/>
    <w:p w:rsidR="009857D9" w:rsidRDefault="009857D9"/>
    <w:p w:rsidR="009857D9" w:rsidRDefault="009857D9"/>
    <w:p w:rsidR="009857D9" w:rsidRDefault="009857D9"/>
    <w:p w:rsidR="007F65E6" w:rsidRDefault="007F65E6"/>
    <w:p w:rsidR="00105CF4" w:rsidRDefault="00105CF4"/>
    <w:p w:rsidR="008C751E" w:rsidRDefault="008C751E"/>
    <w:p w:rsidR="00105CF4" w:rsidRPr="007B3D34" w:rsidRDefault="008C751E">
      <w:pPr>
        <w:rPr>
          <w:rFonts w:ascii="Times New Roman" w:hAnsi="Times New Roman" w:cs="Times New Roman"/>
          <w:u w:val="single"/>
        </w:rPr>
      </w:pPr>
      <w:r>
        <w:rPr>
          <w:rFonts w:ascii="Times New Roman" w:hAnsi="Times New Roman" w:cs="Times New Roman"/>
          <w:noProof/>
          <w:lang w:eastAsia="zh-CN"/>
        </w:rPr>
        <w:drawing>
          <wp:anchor distT="0" distB="0" distL="114300" distR="114300" simplePos="0" relativeHeight="251709440" behindDoc="1" locked="0" layoutInCell="1" allowOverlap="1" wp14:anchorId="1305921C" wp14:editId="57C304C7">
            <wp:simplePos x="0" y="0"/>
            <wp:positionH relativeFrom="column">
              <wp:posOffset>3208655</wp:posOffset>
            </wp:positionH>
            <wp:positionV relativeFrom="paragraph">
              <wp:posOffset>249555</wp:posOffset>
            </wp:positionV>
            <wp:extent cx="2470785" cy="2076450"/>
            <wp:effectExtent l="19050" t="19050" r="24765" b="19050"/>
            <wp:wrapTight wrapText="bothSides">
              <wp:wrapPolygon edited="0">
                <wp:start x="-167" y="-198"/>
                <wp:lineTo x="-167" y="21600"/>
                <wp:lineTo x="21650" y="21600"/>
                <wp:lineTo x="21650" y="-198"/>
                <wp:lineTo x="-167" y="-198"/>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0785" cy="2076450"/>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00B1586F" w:rsidRPr="007B3D34">
        <w:rPr>
          <w:rFonts w:ascii="Times New Roman" w:hAnsi="Times New Roman" w:cs="Times New Roman"/>
          <w:u w:val="single"/>
        </w:rPr>
        <w:t>Input:</w:t>
      </w:r>
    </w:p>
    <w:p w:rsidR="00105CF4" w:rsidRPr="00B1586F" w:rsidRDefault="009A5142" w:rsidP="00B1586F">
      <w:pPr>
        <w:pStyle w:val="ListParagraph"/>
        <w:numPr>
          <w:ilvl w:val="0"/>
          <w:numId w:val="16"/>
        </w:numPr>
        <w:rPr>
          <w:rFonts w:ascii="Times New Roman" w:hAnsi="Times New Roman" w:cs="Times New Roman"/>
        </w:rPr>
      </w:pPr>
      <w:r w:rsidRPr="00B1586F">
        <w:rPr>
          <w:rFonts w:ascii="Times New Roman" w:hAnsi="Times New Roman" w:cs="Times New Roman"/>
          <w:b/>
          <w:bCs/>
        </w:rPr>
        <w:t xml:space="preserve">Pressing Btn1 </w:t>
      </w:r>
      <w:r w:rsidRPr="00B1586F">
        <w:rPr>
          <w:rFonts w:ascii="Times New Roman" w:hAnsi="Times New Roman" w:cs="Times New Roman"/>
        </w:rPr>
        <w:t xml:space="preserve">changes the mode from </w:t>
      </w:r>
      <w:r w:rsidRPr="00B1586F">
        <w:rPr>
          <w:rFonts w:ascii="Times New Roman" w:hAnsi="Times New Roman" w:cs="Times New Roman"/>
          <w:i/>
          <w:iCs/>
        </w:rPr>
        <w:t xml:space="preserve">Clock </w:t>
      </w:r>
      <w:r w:rsidRPr="00B1586F">
        <w:rPr>
          <w:rFonts w:ascii="Times New Roman" w:hAnsi="Times New Roman" w:cs="Times New Roman"/>
        </w:rPr>
        <w:t xml:space="preserve">to </w:t>
      </w:r>
      <w:r w:rsidRPr="00B1586F">
        <w:rPr>
          <w:rFonts w:ascii="Times New Roman" w:hAnsi="Times New Roman" w:cs="Times New Roman"/>
          <w:i/>
          <w:iCs/>
        </w:rPr>
        <w:t>Alarm</w:t>
      </w:r>
      <w:r w:rsidRPr="00B1586F">
        <w:rPr>
          <w:rFonts w:ascii="Times New Roman" w:hAnsi="Times New Roman" w:cs="Times New Roman"/>
        </w:rPr>
        <w:t xml:space="preserve">, </w:t>
      </w:r>
      <w:r w:rsidRPr="00B1586F">
        <w:rPr>
          <w:rFonts w:ascii="Times New Roman" w:hAnsi="Times New Roman" w:cs="Times New Roman"/>
          <w:i/>
          <w:iCs/>
        </w:rPr>
        <w:t>Calendar, Stopwatch, Timer</w:t>
      </w:r>
      <w:r w:rsidRPr="00B1586F">
        <w:rPr>
          <w:rFonts w:ascii="Times New Roman" w:hAnsi="Times New Roman" w:cs="Times New Roman"/>
        </w:rPr>
        <w:t xml:space="preserve">, and then back to </w:t>
      </w:r>
      <w:r w:rsidRPr="00B1586F">
        <w:rPr>
          <w:rFonts w:ascii="Times New Roman" w:hAnsi="Times New Roman" w:cs="Times New Roman"/>
          <w:i/>
          <w:iCs/>
        </w:rPr>
        <w:t>Clock</w:t>
      </w:r>
      <w:r w:rsidRPr="00B1586F">
        <w:rPr>
          <w:rFonts w:ascii="Times New Roman" w:hAnsi="Times New Roman" w:cs="Times New Roman"/>
        </w:rPr>
        <w:t>.</w:t>
      </w:r>
    </w:p>
    <w:p w:rsidR="00B1586F" w:rsidRDefault="00B1586F" w:rsidP="00B1586F">
      <w:pPr>
        <w:pStyle w:val="ListParagraph"/>
        <w:numPr>
          <w:ilvl w:val="0"/>
          <w:numId w:val="16"/>
        </w:numPr>
        <w:rPr>
          <w:rFonts w:ascii="Times New Roman" w:hAnsi="Times New Roman" w:cs="Times New Roman"/>
        </w:rPr>
      </w:pPr>
      <w:r w:rsidRPr="00B1586F">
        <w:rPr>
          <w:rFonts w:ascii="Times New Roman" w:hAnsi="Times New Roman" w:cs="Times New Roman"/>
          <w:b/>
        </w:rPr>
        <w:t>The functions</w:t>
      </w:r>
      <w:r w:rsidRPr="00B1586F">
        <w:rPr>
          <w:rFonts w:ascii="Times New Roman" w:hAnsi="Times New Roman" w:cs="Times New Roman"/>
        </w:rPr>
        <w:t xml:space="preserve"> of </w:t>
      </w:r>
      <w:r w:rsidRPr="00B1586F">
        <w:rPr>
          <w:rFonts w:ascii="Times New Roman" w:hAnsi="Times New Roman" w:cs="Times New Roman"/>
          <w:b/>
          <w:bCs/>
        </w:rPr>
        <w:t xml:space="preserve">Btn2 </w:t>
      </w:r>
      <w:r w:rsidRPr="00B1586F">
        <w:rPr>
          <w:rFonts w:ascii="Times New Roman" w:hAnsi="Times New Roman" w:cs="Times New Roman"/>
        </w:rPr>
        <w:t xml:space="preserve">and </w:t>
      </w:r>
      <w:r w:rsidRPr="00B1586F">
        <w:rPr>
          <w:rFonts w:ascii="Times New Roman" w:hAnsi="Times New Roman" w:cs="Times New Roman"/>
          <w:b/>
          <w:bCs/>
        </w:rPr>
        <w:t xml:space="preserve">Btn3 </w:t>
      </w:r>
      <w:r w:rsidRPr="00B1586F">
        <w:rPr>
          <w:rFonts w:ascii="Times New Roman" w:hAnsi="Times New Roman" w:cs="Times New Roman"/>
        </w:rPr>
        <w:t>vary upon the mode selected by users.</w:t>
      </w:r>
    </w:p>
    <w:p w:rsidR="00B1586F" w:rsidRPr="007B3D34" w:rsidRDefault="00B1586F" w:rsidP="00B1586F">
      <w:pPr>
        <w:rPr>
          <w:rFonts w:ascii="Times New Roman" w:hAnsi="Times New Roman" w:cs="Times New Roman"/>
          <w:u w:val="single"/>
        </w:rPr>
      </w:pPr>
      <w:r w:rsidRPr="007B3D34">
        <w:rPr>
          <w:rFonts w:ascii="Times New Roman" w:hAnsi="Times New Roman" w:cs="Times New Roman"/>
          <w:u w:val="single"/>
        </w:rPr>
        <w:t>Output:</w:t>
      </w:r>
    </w:p>
    <w:p w:rsidR="009A5142" w:rsidRPr="00B1586F" w:rsidRDefault="009A5142" w:rsidP="00B1586F">
      <w:pPr>
        <w:pStyle w:val="ListParagraph"/>
        <w:numPr>
          <w:ilvl w:val="0"/>
          <w:numId w:val="15"/>
        </w:numPr>
        <w:rPr>
          <w:rFonts w:ascii="Times New Roman" w:hAnsi="Times New Roman" w:cs="Times New Roman"/>
        </w:rPr>
      </w:pPr>
      <w:r w:rsidRPr="00B1586F">
        <w:rPr>
          <w:rFonts w:ascii="Times New Roman" w:hAnsi="Times New Roman" w:cs="Times New Roman"/>
          <w:b/>
          <w:bCs/>
        </w:rPr>
        <w:t xml:space="preserve">5 LEDs </w:t>
      </w:r>
      <w:r w:rsidRPr="00B1586F">
        <w:rPr>
          <w:rFonts w:ascii="Times New Roman" w:hAnsi="Times New Roman" w:cs="Times New Roman"/>
        </w:rPr>
        <w:t xml:space="preserve">will be used to indicate which mode is selected by lit on. </w:t>
      </w:r>
    </w:p>
    <w:p w:rsidR="00B1586F" w:rsidRDefault="00B1586F" w:rsidP="00B1586F">
      <w:pPr>
        <w:pStyle w:val="ListParagraph"/>
        <w:numPr>
          <w:ilvl w:val="0"/>
          <w:numId w:val="15"/>
        </w:numPr>
        <w:rPr>
          <w:rFonts w:ascii="Times New Roman" w:hAnsi="Times New Roman" w:cs="Times New Roman"/>
        </w:rPr>
      </w:pPr>
      <w:r w:rsidRPr="00B1586F">
        <w:rPr>
          <w:rFonts w:ascii="Times New Roman" w:hAnsi="Times New Roman" w:cs="Times New Roman"/>
          <w:b/>
          <w:bCs/>
        </w:rPr>
        <w:t xml:space="preserve">4-digit 7-segment LCD </w:t>
      </w:r>
      <w:r w:rsidRPr="00B1586F">
        <w:rPr>
          <w:rFonts w:ascii="Times New Roman" w:hAnsi="Times New Roman" w:cs="Times New Roman"/>
        </w:rPr>
        <w:t xml:space="preserve">will display kinds of information </w:t>
      </w:r>
      <w:r>
        <w:rPr>
          <w:rFonts w:ascii="Times New Roman" w:hAnsi="Times New Roman" w:cs="Times New Roman"/>
        </w:rPr>
        <w:t xml:space="preserve">upon the module selected and its state. </w:t>
      </w:r>
    </w:p>
    <w:p w:rsidR="008C751E" w:rsidRDefault="008C751E" w:rsidP="008C751E">
      <w:pPr>
        <w:pStyle w:val="ListParagraph"/>
        <w:rPr>
          <w:rFonts w:ascii="Times New Roman" w:hAnsi="Times New Roman" w:cs="Times New Roman"/>
          <w:b/>
          <w:bCs/>
        </w:rPr>
      </w:pPr>
    </w:p>
    <w:p w:rsidR="008C751E" w:rsidRDefault="008C751E" w:rsidP="008C751E">
      <w:pPr>
        <w:pStyle w:val="ListParagraph"/>
        <w:rPr>
          <w:rFonts w:ascii="Times New Roman" w:hAnsi="Times New Roman" w:cs="Times New Roman"/>
          <w:b/>
          <w:bCs/>
        </w:rPr>
      </w:pPr>
    </w:p>
    <w:p w:rsidR="008C751E" w:rsidRDefault="008C751E" w:rsidP="008C751E">
      <w:pPr>
        <w:pStyle w:val="ListParagraph"/>
        <w:rPr>
          <w:rFonts w:ascii="Times New Roman" w:hAnsi="Times New Roman" w:cs="Times New Roman"/>
          <w:b/>
          <w:bCs/>
        </w:rPr>
      </w:pPr>
    </w:p>
    <w:p w:rsidR="008C751E" w:rsidRDefault="008C751E" w:rsidP="008C751E">
      <w:pPr>
        <w:pStyle w:val="ListParagraph"/>
        <w:rPr>
          <w:rFonts w:ascii="Times New Roman" w:hAnsi="Times New Roman" w:cs="Times New Roman"/>
          <w:b/>
          <w:bCs/>
        </w:rPr>
      </w:pPr>
    </w:p>
    <w:p w:rsidR="008C751E" w:rsidRDefault="008C751E" w:rsidP="008C751E">
      <w:pPr>
        <w:pStyle w:val="ListParagraph"/>
        <w:rPr>
          <w:rFonts w:ascii="Times New Roman" w:hAnsi="Times New Roman" w:cs="Times New Roman"/>
        </w:rPr>
      </w:pPr>
    </w:p>
    <w:p w:rsidR="009A2113" w:rsidRPr="00421F44" w:rsidRDefault="00533A53" w:rsidP="009A2113">
      <w:pPr>
        <w:pStyle w:val="Heading2"/>
        <w:rPr>
          <w:sz w:val="24"/>
        </w:rPr>
      </w:pPr>
      <w:bookmarkStart w:id="3" w:name="_Toc442433873"/>
      <w:r>
        <w:rPr>
          <w:sz w:val="24"/>
        </w:rPr>
        <w:lastRenderedPageBreak/>
        <w:t>Module</w:t>
      </w:r>
      <w:r w:rsidR="007E1454">
        <w:rPr>
          <w:sz w:val="24"/>
        </w:rPr>
        <w:t>s</w:t>
      </w:r>
      <w:r>
        <w:rPr>
          <w:sz w:val="24"/>
        </w:rPr>
        <w:t xml:space="preserve"> description</w:t>
      </w:r>
      <w:r w:rsidR="009A2113" w:rsidRPr="00421F44">
        <w:rPr>
          <w:sz w:val="24"/>
        </w:rPr>
        <w:t>.</w:t>
      </w:r>
      <w:bookmarkEnd w:id="3"/>
    </w:p>
    <w:p w:rsidR="007E2E22" w:rsidRDefault="006C36D6" w:rsidP="006C36D6">
      <w:pPr>
        <w:pStyle w:val="ListParagraph"/>
        <w:numPr>
          <w:ilvl w:val="0"/>
          <w:numId w:val="24"/>
        </w:numPr>
      </w:pPr>
      <w:r w:rsidRPr="006C36D6">
        <w:rPr>
          <w:rFonts w:ascii="Times New Roman" w:hAnsi="Times New Roman" w:cs="Times New Roman"/>
          <w:b/>
          <w:noProof/>
          <w:u w:val="single"/>
          <w:lang w:eastAsia="zh-CN"/>
        </w:rPr>
        <w:drawing>
          <wp:anchor distT="0" distB="0" distL="114300" distR="114300" simplePos="0" relativeHeight="251717632" behindDoc="0" locked="0" layoutInCell="1" allowOverlap="1" wp14:anchorId="3D286C46" wp14:editId="52CEA028">
            <wp:simplePos x="0" y="0"/>
            <wp:positionH relativeFrom="margin">
              <wp:align>right</wp:align>
            </wp:positionH>
            <wp:positionV relativeFrom="paragraph">
              <wp:posOffset>567690</wp:posOffset>
            </wp:positionV>
            <wp:extent cx="5943600" cy="2597150"/>
            <wp:effectExtent l="19050" t="19050" r="19050" b="12700"/>
            <wp:wrapThrough wrapText="bothSides">
              <wp:wrapPolygon edited="0">
                <wp:start x="-69" y="-158"/>
                <wp:lineTo x="-69" y="21547"/>
                <wp:lineTo x="21600" y="21547"/>
                <wp:lineTo x="21600" y="-158"/>
                <wp:lineTo x="-69" y="-158"/>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597150"/>
                    </a:xfrm>
                    <a:prstGeom prst="rect">
                      <a:avLst/>
                    </a:prstGeom>
                    <a:noFill/>
                    <a:ln>
                      <a:solidFill>
                        <a:schemeClr val="tx2">
                          <a:lumMod val="10000"/>
                          <a:lumOff val="90000"/>
                        </a:schemeClr>
                      </a:solidFill>
                    </a:ln>
                  </pic:spPr>
                </pic:pic>
              </a:graphicData>
            </a:graphic>
            <wp14:sizeRelH relativeFrom="page">
              <wp14:pctWidth>0</wp14:pctWidth>
            </wp14:sizeRelH>
            <wp14:sizeRelV relativeFrom="page">
              <wp14:pctHeight>0</wp14:pctHeight>
            </wp14:sizeRelV>
          </wp:anchor>
        </w:drawing>
      </w:r>
      <w:r w:rsidR="00292F2E">
        <w:rPr>
          <w:b/>
          <w:u w:val="single"/>
        </w:rPr>
        <w:t xml:space="preserve">Module </w:t>
      </w:r>
      <w:r w:rsidR="007E2E22" w:rsidRPr="006C36D6">
        <w:rPr>
          <w:b/>
          <w:u w:val="single"/>
        </w:rPr>
        <w:t xml:space="preserve">Switch </w:t>
      </w:r>
      <w:r w:rsidR="007E2E22">
        <w:t xml:space="preserve">is designed to process the event of button 1, for each button releasing event, the module will change and loop among these five inside modules: clock, alarm, calendar, stopwatch and timer, and enable relevant module blink flag and lit on relevant LED. </w:t>
      </w:r>
      <w:r w:rsidR="00A635CB">
        <w:t>As show below figures.</w:t>
      </w:r>
    </w:p>
    <w:p w:rsidR="00292F2E" w:rsidRDefault="00292F2E" w:rsidP="00292F2E"/>
    <w:p w:rsidR="00292F2E" w:rsidRDefault="00292F2E" w:rsidP="00292F2E">
      <w:pPr>
        <w:ind w:left="360"/>
      </w:pPr>
      <w:r>
        <w:rPr>
          <w:noProof/>
          <w:lang w:eastAsia="zh-CN"/>
        </w:rPr>
        <w:drawing>
          <wp:anchor distT="0" distB="0" distL="114300" distR="114300" simplePos="0" relativeHeight="251719680" behindDoc="0" locked="0" layoutInCell="1" allowOverlap="1" wp14:anchorId="2A2AB603" wp14:editId="439556C6">
            <wp:simplePos x="0" y="0"/>
            <wp:positionH relativeFrom="margin">
              <wp:align>left</wp:align>
            </wp:positionH>
            <wp:positionV relativeFrom="paragraph">
              <wp:posOffset>307975</wp:posOffset>
            </wp:positionV>
            <wp:extent cx="5937250" cy="3524250"/>
            <wp:effectExtent l="19050" t="19050" r="25400" b="1905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3524250"/>
                    </a:xfrm>
                    <a:prstGeom prst="rect">
                      <a:avLst/>
                    </a:prstGeom>
                    <a:noFill/>
                    <a:ln>
                      <a:solidFill>
                        <a:schemeClr val="bg1">
                          <a:lumMod val="95000"/>
                        </a:schemeClr>
                      </a:solidFill>
                    </a:ln>
                  </pic:spPr>
                </pic:pic>
              </a:graphicData>
            </a:graphic>
            <wp14:sizeRelH relativeFrom="page">
              <wp14:pctWidth>0</wp14:pctWidth>
            </wp14:sizeRelH>
            <wp14:sizeRelV relativeFrom="page">
              <wp14:pctHeight>0</wp14:pctHeight>
            </wp14:sizeRelV>
          </wp:anchor>
        </w:drawing>
      </w:r>
      <w:r>
        <w:t xml:space="preserve">The finite state machine of module switch as shown in below figure. </w:t>
      </w:r>
    </w:p>
    <w:p w:rsidR="00292F2E" w:rsidRDefault="00292F2E" w:rsidP="00292F2E"/>
    <w:p w:rsidR="00292F2E" w:rsidRDefault="00292F2E" w:rsidP="00292F2E"/>
    <w:p w:rsidR="00292F2E" w:rsidRDefault="00292F2E" w:rsidP="00292F2E"/>
    <w:p w:rsidR="002D65B1" w:rsidRDefault="00292F2E" w:rsidP="002D65B1">
      <w:pPr>
        <w:pStyle w:val="ListParagraph"/>
        <w:numPr>
          <w:ilvl w:val="0"/>
          <w:numId w:val="24"/>
        </w:numPr>
      </w:pPr>
      <w:r>
        <w:rPr>
          <w:noProof/>
          <w:lang w:eastAsia="zh-CN"/>
        </w:rPr>
        <w:drawing>
          <wp:anchor distT="0" distB="0" distL="114300" distR="114300" simplePos="0" relativeHeight="251718656" behindDoc="0" locked="0" layoutInCell="1" allowOverlap="1" wp14:anchorId="3C6EF0D4" wp14:editId="0719D993">
            <wp:simplePos x="0" y="0"/>
            <wp:positionH relativeFrom="margin">
              <wp:posOffset>1724025</wp:posOffset>
            </wp:positionH>
            <wp:positionV relativeFrom="paragraph">
              <wp:posOffset>19050</wp:posOffset>
            </wp:positionV>
            <wp:extent cx="4255135" cy="5168900"/>
            <wp:effectExtent l="19050" t="19050" r="12065" b="1270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5135" cy="5168900"/>
                    </a:xfrm>
                    <a:prstGeom prst="rect">
                      <a:avLst/>
                    </a:prstGeom>
                    <a:noFill/>
                    <a:ln>
                      <a:solidFill>
                        <a:schemeClr val="bg2"/>
                      </a:solidFill>
                    </a:ln>
                  </pic:spPr>
                </pic:pic>
              </a:graphicData>
            </a:graphic>
            <wp14:sizeRelH relativeFrom="margin">
              <wp14:pctWidth>0</wp14:pctWidth>
            </wp14:sizeRelH>
            <wp14:sizeRelV relativeFrom="margin">
              <wp14:pctHeight>0</wp14:pctHeight>
            </wp14:sizeRelV>
          </wp:anchor>
        </w:drawing>
      </w:r>
      <w:r>
        <w:rPr>
          <w:b/>
          <w:u w:val="single"/>
        </w:rPr>
        <w:t>C</w:t>
      </w:r>
      <w:r w:rsidR="006C36D6" w:rsidRPr="006C36D6">
        <w:rPr>
          <w:b/>
          <w:u w:val="single"/>
        </w:rPr>
        <w:t>ock Module</w:t>
      </w:r>
      <w:r w:rsidR="006C36D6">
        <w:t xml:space="preserve">, </w:t>
      </w:r>
      <w:r w:rsidR="006C36D6" w:rsidRPr="006C36D6">
        <w:rPr>
          <w:u w:val="single"/>
        </w:rPr>
        <w:t>Alarm Module</w:t>
      </w:r>
      <w:r w:rsidR="006C36D6">
        <w:t xml:space="preserve"> and </w:t>
      </w:r>
      <w:r w:rsidR="006C36D6" w:rsidRPr="006C36D6">
        <w:rPr>
          <w:b/>
          <w:u w:val="single"/>
        </w:rPr>
        <w:t>Calendar Module</w:t>
      </w:r>
      <w:r w:rsidR="006C36D6">
        <w:t>, are designed to process real-clock related functions. When each of them enabled by button 1, the events of button 2 &amp; 3 will be processed inside of the module enabled. Basically, holding button3 during setting state, will change the value selected including the values of minutes, hours (in Clock or Alarm modules), day, months, years, and days of weeks (Calendar module).</w:t>
      </w:r>
    </w:p>
    <w:p w:rsidR="00133186" w:rsidRDefault="002D65B1" w:rsidP="002D65B1">
      <w:pPr>
        <w:pStyle w:val="ListParagraph"/>
        <w:ind w:left="360"/>
      </w:pPr>
      <w:r>
        <w:t>Each module will maintain its own data inside and output proper BCD data, blink flag and or alarm flag (in Alarm module) when they are enabled.</w:t>
      </w:r>
    </w:p>
    <w:p w:rsidR="00133186" w:rsidRDefault="00133186" w:rsidP="002D65B1">
      <w:pPr>
        <w:pStyle w:val="ListParagraph"/>
        <w:ind w:left="360"/>
      </w:pPr>
      <w:r>
        <w:rPr>
          <w:noProof/>
          <w:lang w:eastAsia="zh-CN"/>
        </w:rPr>
        <w:drawing>
          <wp:anchor distT="0" distB="0" distL="114300" distR="114300" simplePos="0" relativeHeight="251720704" behindDoc="0" locked="0" layoutInCell="1" allowOverlap="1" wp14:anchorId="22F321C1" wp14:editId="6462A548">
            <wp:simplePos x="0" y="0"/>
            <wp:positionH relativeFrom="column">
              <wp:posOffset>1733550</wp:posOffset>
            </wp:positionH>
            <wp:positionV relativeFrom="paragraph">
              <wp:posOffset>111125</wp:posOffset>
            </wp:positionV>
            <wp:extent cx="4261485" cy="2501900"/>
            <wp:effectExtent l="19050" t="19050" r="24765" b="12700"/>
            <wp:wrapThrough wrapText="bothSides">
              <wp:wrapPolygon edited="0">
                <wp:start x="-97" y="-164"/>
                <wp:lineTo x="-97" y="21545"/>
                <wp:lineTo x="21629" y="21545"/>
                <wp:lineTo x="21629" y="-164"/>
                <wp:lineTo x="-97" y="-164"/>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1485" cy="2501900"/>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p>
    <w:p w:rsidR="009A2113" w:rsidRDefault="002D65B1" w:rsidP="00FB523A">
      <w:pPr>
        <w:pStyle w:val="ListParagraph"/>
        <w:ind w:left="360"/>
      </w:pPr>
      <w:r>
        <w:t xml:space="preserve"> </w:t>
      </w:r>
      <w:r w:rsidR="00EA3D9C">
        <w:t xml:space="preserve">The Finite State Machine of Clock module is shown in the right side figure. For other modules’ FSM diagram, please refer to the appendix. </w:t>
      </w:r>
      <w:r w:rsidR="00FB523A">
        <w:t xml:space="preserve">For </w:t>
      </w:r>
      <w:r w:rsidR="001F3EF6">
        <w:t>Timer and Stopwatch modules</w:t>
      </w:r>
      <w:r w:rsidR="00FB523A">
        <w:t>, the behind principle are same with the above 3 modules. More in</w:t>
      </w:r>
      <w:r w:rsidR="001F3EF6">
        <w:t>formation refer to source code and FSM.</w:t>
      </w:r>
    </w:p>
    <w:p w:rsidR="00B86F97" w:rsidRDefault="00FB523A" w:rsidP="0021232A">
      <w:pPr>
        <w:pStyle w:val="Heading1"/>
        <w:pageBreakBefore/>
      </w:pPr>
      <w:bookmarkStart w:id="4" w:name="_Toc442433874"/>
      <w:r>
        <w:lastRenderedPageBreak/>
        <w:t>M</w:t>
      </w:r>
      <w:r w:rsidR="004F2507">
        <w:t>o</w:t>
      </w:r>
      <w:r w:rsidR="007E1454">
        <w:t xml:space="preserve">dules </w:t>
      </w:r>
      <w:proofErr w:type="spellStart"/>
      <w:r w:rsidR="00B86F97">
        <w:t>Testbench</w:t>
      </w:r>
      <w:r w:rsidR="00105CF4">
        <w:t>s</w:t>
      </w:r>
      <w:bookmarkEnd w:id="4"/>
      <w:proofErr w:type="spellEnd"/>
      <w:r w:rsidR="00B86F97">
        <w:t xml:space="preserve"> </w:t>
      </w:r>
    </w:p>
    <w:p w:rsidR="00B86F97" w:rsidRDefault="00B86F97" w:rsidP="007E1454">
      <w:pPr>
        <w:pStyle w:val="ListParagraph"/>
        <w:numPr>
          <w:ilvl w:val="0"/>
          <w:numId w:val="21"/>
        </w:numPr>
        <w:spacing w:after="0"/>
      </w:pPr>
      <w:proofErr w:type="spellStart"/>
      <w:r>
        <w:t>dButton</w:t>
      </w:r>
      <w:proofErr w:type="spellEnd"/>
      <w:r>
        <w:t xml:space="preserve"> </w:t>
      </w:r>
      <w:proofErr w:type="spellStart"/>
      <w:r>
        <w:t>Testbench</w:t>
      </w:r>
      <w:proofErr w:type="spellEnd"/>
    </w:p>
    <w:p w:rsidR="00C56A2D" w:rsidRPr="00C56A2D" w:rsidRDefault="00C56A2D" w:rsidP="007E1454">
      <w:pPr>
        <w:spacing w:after="0"/>
        <w:rPr>
          <w:shd w:val="pct15" w:color="auto" w:fill="FFFFFF"/>
        </w:rPr>
      </w:pPr>
      <w:r w:rsidRPr="00C56A2D">
        <w:rPr>
          <w:shd w:val="pct15" w:color="auto" w:fill="FFFFFF"/>
        </w:rPr>
        <w:t>(</w:t>
      </w:r>
      <w:r>
        <w:rPr>
          <w:shd w:val="pct15" w:color="auto" w:fill="FFFFFF"/>
        </w:rPr>
        <w:t>Note</w:t>
      </w:r>
      <w:r w:rsidRPr="00C56A2D">
        <w:rPr>
          <w:shd w:val="pct15" w:color="auto" w:fill="FFFFFF"/>
        </w:rPr>
        <w:t xml:space="preserve">: --TO_HZ </w:t>
      </w:r>
      <w:r w:rsidRPr="00C56A2D">
        <w:rPr>
          <w:shd w:val="pct15" w:color="auto" w:fill="FFFFFF"/>
        </w:rPr>
        <w:tab/>
        <w:t xml:space="preserve">: </w:t>
      </w:r>
      <w:proofErr w:type="gramStart"/>
      <w:r w:rsidRPr="00C56A2D">
        <w:rPr>
          <w:shd w:val="pct15" w:color="auto" w:fill="FFFFFF"/>
        </w:rPr>
        <w:t>integer :=</w:t>
      </w:r>
      <w:proofErr w:type="gramEnd"/>
      <w:r w:rsidRPr="00C56A2D">
        <w:rPr>
          <w:shd w:val="pct15" w:color="auto" w:fill="FFFFFF"/>
        </w:rPr>
        <w:t xml:space="preserve"> 100000000</w:t>
      </w:r>
      <w:r w:rsidRPr="00C56A2D">
        <w:rPr>
          <w:shd w:val="pct15" w:color="auto" w:fill="FFFFFF"/>
        </w:rPr>
        <w:tab/>
      </w:r>
      <w:r w:rsidRPr="00C56A2D">
        <w:rPr>
          <w:shd w:val="pct15" w:color="auto" w:fill="FFFFFF"/>
        </w:rPr>
        <w:tab/>
        <w:t>-- for simulate, set FROM_HZ = TO_HZ)</w:t>
      </w:r>
    </w:p>
    <w:p w:rsidR="00B86F97" w:rsidRDefault="00B86F97">
      <w:r>
        <w:rPr>
          <w:noProof/>
          <w:lang w:eastAsia="zh-CN"/>
        </w:rPr>
        <w:drawing>
          <wp:anchor distT="0" distB="0" distL="114300" distR="114300" simplePos="0" relativeHeight="251657216" behindDoc="0" locked="0" layoutInCell="1" allowOverlap="1" wp14:anchorId="442EADE1" wp14:editId="4DD16A47">
            <wp:simplePos x="0" y="0"/>
            <wp:positionH relativeFrom="margin">
              <wp:align>right</wp:align>
            </wp:positionH>
            <wp:positionV relativeFrom="paragraph">
              <wp:posOffset>6350</wp:posOffset>
            </wp:positionV>
            <wp:extent cx="5943600" cy="10541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054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86F97" w:rsidRDefault="00B86F97"/>
    <w:p w:rsidR="007E1454" w:rsidRDefault="007E1454" w:rsidP="007E1454"/>
    <w:p w:rsidR="007E1454" w:rsidRPr="007E1454" w:rsidRDefault="007E1454" w:rsidP="007E1454">
      <w:pPr>
        <w:rPr>
          <w:sz w:val="2"/>
        </w:rPr>
      </w:pPr>
    </w:p>
    <w:p w:rsidR="007E1454" w:rsidRPr="007E1454" w:rsidRDefault="007E1454" w:rsidP="007E1454">
      <w:pPr>
        <w:rPr>
          <w:sz w:val="4"/>
        </w:rPr>
      </w:pPr>
    </w:p>
    <w:p w:rsidR="00B86F97" w:rsidRDefault="00002A08" w:rsidP="009A2113">
      <w:pPr>
        <w:pStyle w:val="ListParagraph"/>
        <w:numPr>
          <w:ilvl w:val="0"/>
          <w:numId w:val="21"/>
        </w:numPr>
      </w:pPr>
      <w:r>
        <w:rPr>
          <w:noProof/>
          <w:lang w:eastAsia="zh-CN"/>
        </w:rPr>
        <w:drawing>
          <wp:anchor distT="0" distB="0" distL="114300" distR="114300" simplePos="0" relativeHeight="251703296" behindDoc="0" locked="0" layoutInCell="1" allowOverlap="1" wp14:anchorId="6E83E2CE" wp14:editId="54A0EF72">
            <wp:simplePos x="0" y="0"/>
            <wp:positionH relativeFrom="margin">
              <wp:align>right</wp:align>
            </wp:positionH>
            <wp:positionV relativeFrom="paragraph">
              <wp:posOffset>173990</wp:posOffset>
            </wp:positionV>
            <wp:extent cx="5943600" cy="1612900"/>
            <wp:effectExtent l="0" t="0" r="0"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6129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MD_Switch</w:t>
      </w:r>
      <w:proofErr w:type="spellEnd"/>
      <w:r>
        <w:t xml:space="preserve"> </w:t>
      </w:r>
      <w:proofErr w:type="spellStart"/>
      <w:r w:rsidR="00606841">
        <w:t>Testbench</w:t>
      </w:r>
      <w:proofErr w:type="spellEnd"/>
    </w:p>
    <w:p w:rsidR="005A2BF8" w:rsidRDefault="005A2BF8"/>
    <w:p w:rsidR="00002A08" w:rsidRDefault="00002A08"/>
    <w:p w:rsidR="00002A08" w:rsidRDefault="00002A08"/>
    <w:p w:rsidR="00002A08" w:rsidRDefault="00002A08"/>
    <w:p w:rsidR="007E1454" w:rsidRDefault="007E1454"/>
    <w:p w:rsidR="00002A08" w:rsidRPr="007E1454" w:rsidRDefault="00002A08">
      <w:pPr>
        <w:rPr>
          <w:sz w:val="6"/>
        </w:rPr>
      </w:pPr>
    </w:p>
    <w:p w:rsidR="00D27A72" w:rsidRDefault="00D27A72" w:rsidP="007E1454">
      <w:pPr>
        <w:pStyle w:val="ListParagraph"/>
        <w:numPr>
          <w:ilvl w:val="0"/>
          <w:numId w:val="21"/>
        </w:numPr>
      </w:pPr>
      <w:r>
        <w:rPr>
          <w:noProof/>
          <w:lang w:eastAsia="zh-CN"/>
        </w:rPr>
        <w:drawing>
          <wp:anchor distT="0" distB="0" distL="114300" distR="114300" simplePos="0" relativeHeight="251704320" behindDoc="0" locked="0" layoutInCell="1" allowOverlap="1" wp14:anchorId="7DBB4F21" wp14:editId="15D7A964">
            <wp:simplePos x="0" y="0"/>
            <wp:positionH relativeFrom="margin">
              <wp:align>right</wp:align>
            </wp:positionH>
            <wp:positionV relativeFrom="paragraph">
              <wp:posOffset>227330</wp:posOffset>
            </wp:positionV>
            <wp:extent cx="5942965" cy="1657350"/>
            <wp:effectExtent l="0" t="0" r="635" b="0"/>
            <wp:wrapNone/>
            <wp:docPr id="2" name="Picture 2" descr="https://scontent.xx.fbcdn.net/hphotos-xaf1/v/t34.0-12/12659679_210174559331037_866462442_n.jpg?oh=16d7d9e23068fbf05b8190604ae0d0d7&amp;oe=56B6CB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xx.fbcdn.net/hphotos-xaf1/v/t34.0-12/12659679_210174559331037_866462442_n.jpg?oh=16d7d9e23068fbf05b8190604ae0d0d7&amp;oe=56B6CB9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4546" cy="1657791"/>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Alarm_MD</w:t>
      </w:r>
      <w:proofErr w:type="spellEnd"/>
      <w:r>
        <w:t xml:space="preserve"> </w:t>
      </w:r>
      <w:proofErr w:type="spellStart"/>
      <w:r>
        <w:t>testbench</w:t>
      </w:r>
      <w:proofErr w:type="spellEnd"/>
    </w:p>
    <w:p w:rsidR="00D27A72" w:rsidRDefault="00D27A72"/>
    <w:p w:rsidR="00D27A72" w:rsidRDefault="00D27A72"/>
    <w:p w:rsidR="00D27A72" w:rsidRDefault="00D27A72"/>
    <w:p w:rsidR="00D27A72" w:rsidRDefault="00D27A72"/>
    <w:p w:rsidR="007E1454" w:rsidRDefault="007E1454"/>
    <w:p w:rsidR="007E1454" w:rsidRPr="007E1454" w:rsidRDefault="007E1454">
      <w:pPr>
        <w:rPr>
          <w:sz w:val="2"/>
        </w:rPr>
      </w:pPr>
    </w:p>
    <w:p w:rsidR="007E1454" w:rsidRPr="007E1454" w:rsidRDefault="007E1454">
      <w:pPr>
        <w:rPr>
          <w:sz w:val="2"/>
        </w:rPr>
      </w:pPr>
    </w:p>
    <w:p w:rsidR="007E1454" w:rsidRDefault="007E1454" w:rsidP="007E1454">
      <w:pPr>
        <w:pStyle w:val="ListParagraph"/>
        <w:numPr>
          <w:ilvl w:val="0"/>
          <w:numId w:val="21"/>
        </w:numPr>
      </w:pPr>
      <w:proofErr w:type="spellStart"/>
      <w:r>
        <w:t>MD_Blink</w:t>
      </w:r>
      <w:proofErr w:type="spellEnd"/>
      <w:r>
        <w:t xml:space="preserve"> </w:t>
      </w:r>
      <w:proofErr w:type="spellStart"/>
      <w:r>
        <w:t>testbench</w:t>
      </w:r>
      <w:proofErr w:type="spellEnd"/>
    </w:p>
    <w:p w:rsidR="007E1454" w:rsidRDefault="007E1454">
      <w:r w:rsidRPr="007E1454">
        <w:rPr>
          <w:noProof/>
          <w:lang w:eastAsia="zh-CN"/>
        </w:rPr>
        <w:drawing>
          <wp:anchor distT="0" distB="0" distL="114300" distR="114300" simplePos="0" relativeHeight="251705344" behindDoc="0" locked="0" layoutInCell="1" allowOverlap="1" wp14:anchorId="31473596" wp14:editId="13DF93B0">
            <wp:simplePos x="0" y="0"/>
            <wp:positionH relativeFrom="margin">
              <wp:align>right</wp:align>
            </wp:positionH>
            <wp:positionV relativeFrom="paragraph">
              <wp:posOffset>6350</wp:posOffset>
            </wp:positionV>
            <wp:extent cx="5941695" cy="1670050"/>
            <wp:effectExtent l="0" t="0" r="1905" b="6350"/>
            <wp:wrapNone/>
            <wp:docPr id="12" name="Picture 12" descr="https://scontent.xx.fbcdn.net/hphotos-xft1/v/t34.0-12/12695695_210174829331010_1429795608_n.jpg?oh=12f3be5888998039019b49b8d1d3d36b&amp;oe=56B70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xx.fbcdn.net/hphotos-xft1/v/t34.0-12/12695695_210174829331010_1429795608_n.jpg?oh=12f3be5888998039019b49b8d1d3d36b&amp;oe=56B708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2305" cy="167022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E1454" w:rsidRDefault="007E1454"/>
    <w:p w:rsidR="007E1454" w:rsidRDefault="007E1454"/>
    <w:p w:rsidR="007E1454" w:rsidRDefault="007E1454"/>
    <w:p w:rsidR="007E1454" w:rsidRDefault="007E1454"/>
    <w:p w:rsidR="007E1454" w:rsidRDefault="007E1454"/>
    <w:p w:rsidR="001B428A" w:rsidRDefault="001B428A" w:rsidP="007E1454">
      <w:pPr>
        <w:pStyle w:val="ListParagraph"/>
        <w:rPr>
          <w:shd w:val="pct15" w:color="auto" w:fill="FFFFFF"/>
        </w:rPr>
      </w:pPr>
    </w:p>
    <w:p w:rsidR="007E1454" w:rsidRPr="007E1454" w:rsidRDefault="007E1454" w:rsidP="007E1454">
      <w:pPr>
        <w:pStyle w:val="ListParagraph"/>
        <w:rPr>
          <w:shd w:val="pct15" w:color="auto" w:fill="FFFFFF"/>
        </w:rPr>
      </w:pPr>
      <w:r w:rsidRPr="007E1454">
        <w:rPr>
          <w:shd w:val="pct15" w:color="auto" w:fill="FFFFFF"/>
        </w:rPr>
        <w:t xml:space="preserve">Other </w:t>
      </w:r>
      <w:proofErr w:type="spellStart"/>
      <w:r w:rsidRPr="007E1454">
        <w:rPr>
          <w:shd w:val="pct15" w:color="auto" w:fill="FFFFFF"/>
        </w:rPr>
        <w:t>testbenches</w:t>
      </w:r>
      <w:proofErr w:type="spellEnd"/>
      <w:r w:rsidRPr="007E1454">
        <w:rPr>
          <w:shd w:val="pct15" w:color="auto" w:fill="FFFFFF"/>
        </w:rPr>
        <w:t xml:space="preserve"> please refer to our source code. </w:t>
      </w:r>
    </w:p>
    <w:p w:rsidR="00B86F97" w:rsidRDefault="00105CF4" w:rsidP="00105CF4">
      <w:pPr>
        <w:pStyle w:val="Heading1"/>
        <w:pageBreakBefore/>
      </w:pPr>
      <w:bookmarkStart w:id="5" w:name="_Toc442433875"/>
      <w:r>
        <w:lastRenderedPageBreak/>
        <w:t>I</w:t>
      </w:r>
      <w:r w:rsidR="002C03C5" w:rsidRPr="002C03C5">
        <w:t xml:space="preserve">nstructions </w:t>
      </w:r>
      <w:r>
        <w:t>M</w:t>
      </w:r>
      <w:r w:rsidR="002C03C5" w:rsidRPr="002C03C5">
        <w:t>anual</w:t>
      </w:r>
      <w:bookmarkEnd w:id="5"/>
    </w:p>
    <w:p w:rsidR="00105CF4" w:rsidRPr="00DA3732" w:rsidRDefault="00105CF4" w:rsidP="00105CF4">
      <w:pPr>
        <w:pStyle w:val="Default"/>
        <w:rPr>
          <w:rFonts w:ascii="Times New Roman" w:hAnsi="Times New Roman" w:cs="Times New Roman"/>
          <w:sz w:val="22"/>
          <w:lang w:val="en-US"/>
        </w:rPr>
      </w:pPr>
      <w:r w:rsidRPr="00DA3732">
        <w:rPr>
          <w:rFonts w:ascii="Times New Roman" w:hAnsi="Times New Roman" w:cs="Times New Roman"/>
          <w:sz w:val="22"/>
          <w:lang w:val="en-US"/>
        </w:rPr>
        <w:t>We will use three buttons (</w:t>
      </w:r>
      <w:r w:rsidRPr="00DA3732">
        <w:rPr>
          <w:rFonts w:ascii="Times New Roman" w:hAnsi="Times New Roman" w:cs="Times New Roman"/>
          <w:b/>
          <w:bCs/>
          <w:sz w:val="22"/>
          <w:lang w:val="en-US"/>
        </w:rPr>
        <w:t xml:space="preserve">Btn1, Btn2, </w:t>
      </w:r>
      <w:r w:rsidRPr="00DA3732">
        <w:rPr>
          <w:rFonts w:ascii="Times New Roman" w:hAnsi="Times New Roman" w:cs="Times New Roman"/>
          <w:sz w:val="22"/>
          <w:lang w:val="en-US"/>
        </w:rPr>
        <w:t xml:space="preserve">and </w:t>
      </w:r>
      <w:r w:rsidRPr="00DA3732">
        <w:rPr>
          <w:rFonts w:ascii="Times New Roman" w:hAnsi="Times New Roman" w:cs="Times New Roman"/>
          <w:b/>
          <w:bCs/>
          <w:sz w:val="22"/>
          <w:lang w:val="en-US"/>
        </w:rPr>
        <w:t>Btn3</w:t>
      </w:r>
      <w:r w:rsidRPr="00DA3732">
        <w:rPr>
          <w:rFonts w:ascii="Times New Roman" w:hAnsi="Times New Roman" w:cs="Times New Roman"/>
          <w:sz w:val="22"/>
          <w:lang w:val="en-US"/>
        </w:rPr>
        <w:t xml:space="preserve">), that are used to change the mode, set the time, set the alarm, set date, start/stop the stopwatch, set/start timer and so on, to implement all required functions of the digital clock. </w:t>
      </w:r>
      <w:r w:rsidRPr="00DA3732">
        <w:rPr>
          <w:rFonts w:ascii="Times New Roman" w:hAnsi="Times New Roman" w:cs="Times New Roman"/>
          <w:b/>
          <w:bCs/>
          <w:sz w:val="22"/>
          <w:lang w:val="en-US"/>
        </w:rPr>
        <w:t xml:space="preserve">4-digit 7-segment LCD </w:t>
      </w:r>
      <w:r w:rsidRPr="00DA3732">
        <w:rPr>
          <w:rFonts w:ascii="Times New Roman" w:hAnsi="Times New Roman" w:cs="Times New Roman"/>
          <w:sz w:val="22"/>
          <w:lang w:val="en-US"/>
        </w:rPr>
        <w:t xml:space="preserve">will be use to display kinds of information, like date, clock, timer etc. upon the mode selected. </w:t>
      </w:r>
    </w:p>
    <w:p w:rsidR="00105CF4" w:rsidRPr="00DA3732" w:rsidRDefault="00105CF4" w:rsidP="00105CF4">
      <w:pPr>
        <w:pStyle w:val="Default"/>
        <w:rPr>
          <w:rFonts w:ascii="Times New Roman" w:hAnsi="Times New Roman" w:cs="Times New Roman"/>
          <w:sz w:val="22"/>
          <w:lang w:val="en-US"/>
        </w:rPr>
      </w:pPr>
    </w:p>
    <w:p w:rsidR="00105CF4" w:rsidRPr="00DA3732" w:rsidRDefault="00105CF4" w:rsidP="00105CF4">
      <w:pPr>
        <w:pStyle w:val="Default"/>
        <w:rPr>
          <w:rFonts w:ascii="Times New Roman" w:hAnsi="Times New Roman" w:cs="Times New Roman"/>
          <w:sz w:val="22"/>
          <w:lang w:val="en-US"/>
        </w:rPr>
      </w:pPr>
      <w:r w:rsidRPr="00DA3732">
        <w:rPr>
          <w:rFonts w:ascii="Times New Roman" w:hAnsi="Times New Roman" w:cs="Times New Roman"/>
          <w:sz w:val="22"/>
          <w:lang w:val="en-US"/>
        </w:rPr>
        <w:t xml:space="preserve">Pushing </w:t>
      </w:r>
      <w:r w:rsidRPr="00DA3732">
        <w:rPr>
          <w:rFonts w:ascii="Times New Roman" w:hAnsi="Times New Roman" w:cs="Times New Roman"/>
          <w:b/>
          <w:bCs/>
          <w:sz w:val="22"/>
          <w:lang w:val="en-US"/>
        </w:rPr>
        <w:t xml:space="preserve">Btn1 </w:t>
      </w:r>
      <w:r w:rsidRPr="00DA3732">
        <w:rPr>
          <w:rFonts w:ascii="Times New Roman" w:hAnsi="Times New Roman" w:cs="Times New Roman"/>
          <w:sz w:val="22"/>
          <w:lang w:val="en-US"/>
        </w:rPr>
        <w:t xml:space="preserve">changes the mode from </w:t>
      </w:r>
      <w:r w:rsidRPr="00DA3732">
        <w:rPr>
          <w:rFonts w:ascii="Times New Roman" w:hAnsi="Times New Roman" w:cs="Times New Roman"/>
          <w:i/>
          <w:iCs/>
          <w:sz w:val="22"/>
          <w:lang w:val="en-US"/>
        </w:rPr>
        <w:t xml:space="preserve">Clock </w:t>
      </w:r>
      <w:r w:rsidRPr="00DA3732">
        <w:rPr>
          <w:rFonts w:ascii="Times New Roman" w:hAnsi="Times New Roman" w:cs="Times New Roman"/>
          <w:sz w:val="22"/>
          <w:lang w:val="en-US"/>
        </w:rPr>
        <w:t xml:space="preserve">to </w:t>
      </w:r>
      <w:r w:rsidRPr="00DA3732">
        <w:rPr>
          <w:rFonts w:ascii="Times New Roman" w:hAnsi="Times New Roman" w:cs="Times New Roman"/>
          <w:i/>
          <w:iCs/>
          <w:sz w:val="22"/>
          <w:lang w:val="en-US"/>
        </w:rPr>
        <w:t>Alarm</w:t>
      </w:r>
      <w:r w:rsidRPr="00DA3732">
        <w:rPr>
          <w:rFonts w:ascii="Times New Roman" w:hAnsi="Times New Roman" w:cs="Times New Roman"/>
          <w:sz w:val="22"/>
          <w:lang w:val="en-US"/>
        </w:rPr>
        <w:t xml:space="preserve">, </w:t>
      </w:r>
      <w:r w:rsidRPr="00DA3732">
        <w:rPr>
          <w:rFonts w:ascii="Times New Roman" w:hAnsi="Times New Roman" w:cs="Times New Roman"/>
          <w:i/>
          <w:iCs/>
          <w:sz w:val="22"/>
          <w:lang w:val="en-US"/>
        </w:rPr>
        <w:t>Calendar, Stopwatch, Timer</w:t>
      </w:r>
      <w:r w:rsidRPr="00DA3732">
        <w:rPr>
          <w:rFonts w:ascii="Times New Roman" w:hAnsi="Times New Roman" w:cs="Times New Roman"/>
          <w:sz w:val="22"/>
          <w:lang w:val="en-US"/>
        </w:rPr>
        <w:t xml:space="preserve">, and then back to </w:t>
      </w:r>
      <w:r w:rsidRPr="00DA3732">
        <w:rPr>
          <w:rFonts w:ascii="Times New Roman" w:hAnsi="Times New Roman" w:cs="Times New Roman"/>
          <w:i/>
          <w:iCs/>
          <w:sz w:val="22"/>
          <w:lang w:val="en-US"/>
        </w:rPr>
        <w:t>Clock</w:t>
      </w:r>
      <w:r w:rsidRPr="00DA3732">
        <w:rPr>
          <w:rFonts w:ascii="Times New Roman" w:hAnsi="Times New Roman" w:cs="Times New Roman"/>
          <w:sz w:val="22"/>
          <w:lang w:val="en-US"/>
        </w:rPr>
        <w:t xml:space="preserve">. </w:t>
      </w:r>
      <w:r w:rsidRPr="00DA3732">
        <w:rPr>
          <w:rFonts w:ascii="Times New Roman" w:hAnsi="Times New Roman" w:cs="Times New Roman"/>
          <w:b/>
          <w:bCs/>
          <w:sz w:val="22"/>
          <w:lang w:val="en-US"/>
        </w:rPr>
        <w:t xml:space="preserve">5 LEDs </w:t>
      </w:r>
      <w:r w:rsidRPr="00DA3732">
        <w:rPr>
          <w:rFonts w:ascii="Times New Roman" w:hAnsi="Times New Roman" w:cs="Times New Roman"/>
          <w:sz w:val="22"/>
          <w:lang w:val="en-US"/>
        </w:rPr>
        <w:t xml:space="preserve">will be used to indicate which mode is selected by lit on. The functions of </w:t>
      </w:r>
      <w:r w:rsidRPr="00DA3732">
        <w:rPr>
          <w:rFonts w:ascii="Times New Roman" w:hAnsi="Times New Roman" w:cs="Times New Roman"/>
          <w:b/>
          <w:bCs/>
          <w:sz w:val="22"/>
          <w:lang w:val="en-US"/>
        </w:rPr>
        <w:t xml:space="preserve">Btn2 </w:t>
      </w:r>
      <w:r w:rsidRPr="00DA3732">
        <w:rPr>
          <w:rFonts w:ascii="Times New Roman" w:hAnsi="Times New Roman" w:cs="Times New Roman"/>
          <w:sz w:val="22"/>
          <w:lang w:val="en-US"/>
        </w:rPr>
        <w:t xml:space="preserve">and </w:t>
      </w:r>
      <w:r w:rsidRPr="00DA3732">
        <w:rPr>
          <w:rFonts w:ascii="Times New Roman" w:hAnsi="Times New Roman" w:cs="Times New Roman"/>
          <w:b/>
          <w:bCs/>
          <w:sz w:val="22"/>
          <w:lang w:val="en-US"/>
        </w:rPr>
        <w:t xml:space="preserve">Btn3 </w:t>
      </w:r>
      <w:r w:rsidRPr="00DA3732">
        <w:rPr>
          <w:rFonts w:ascii="Times New Roman" w:hAnsi="Times New Roman" w:cs="Times New Roman"/>
          <w:sz w:val="22"/>
          <w:lang w:val="en-US"/>
        </w:rPr>
        <w:t xml:space="preserve">vary upon the mode selected by users, as below… </w:t>
      </w:r>
    </w:p>
    <w:p w:rsidR="00105CF4" w:rsidRPr="00DA3732" w:rsidRDefault="00105CF4" w:rsidP="00105CF4">
      <w:pPr>
        <w:pStyle w:val="Default"/>
        <w:rPr>
          <w:rFonts w:ascii="Times New Roman" w:hAnsi="Times New Roman" w:cs="Times New Roman"/>
          <w:sz w:val="22"/>
          <w:lang w:val="en-US"/>
        </w:rPr>
      </w:pPr>
    </w:p>
    <w:p w:rsidR="00105CF4" w:rsidRPr="00DA3732" w:rsidRDefault="00105CF4" w:rsidP="00105CF4">
      <w:pPr>
        <w:pStyle w:val="Default"/>
        <w:rPr>
          <w:rFonts w:ascii="Times New Roman" w:hAnsi="Times New Roman" w:cs="Times New Roman"/>
          <w:sz w:val="22"/>
          <w:lang w:val="en-US"/>
        </w:rPr>
      </w:pPr>
      <w:r w:rsidRPr="00DA3732">
        <w:rPr>
          <w:rFonts w:ascii="Times New Roman" w:hAnsi="Times New Roman" w:cs="Times New Roman"/>
          <w:sz w:val="22"/>
          <w:lang w:val="en-US"/>
        </w:rPr>
        <w:t xml:space="preserve">Operation in </w:t>
      </w:r>
      <w:r w:rsidRPr="00DA3732">
        <w:rPr>
          <w:rFonts w:ascii="Times New Roman" w:hAnsi="Times New Roman" w:cs="Times New Roman"/>
          <w:i/>
          <w:iCs/>
          <w:sz w:val="22"/>
          <w:u w:val="single"/>
          <w:lang w:val="en-US"/>
        </w:rPr>
        <w:t>Clock</w:t>
      </w:r>
      <w:r w:rsidRPr="00DA3732">
        <w:rPr>
          <w:rFonts w:ascii="Times New Roman" w:hAnsi="Times New Roman" w:cs="Times New Roman"/>
          <w:i/>
          <w:iCs/>
          <w:sz w:val="22"/>
          <w:lang w:val="en-US"/>
        </w:rPr>
        <w:t xml:space="preserve"> </w:t>
      </w:r>
      <w:r w:rsidRPr="00DA3732">
        <w:rPr>
          <w:rFonts w:ascii="Times New Roman" w:hAnsi="Times New Roman" w:cs="Times New Roman"/>
          <w:sz w:val="22"/>
          <w:lang w:val="en-US"/>
        </w:rPr>
        <w:t xml:space="preserve">mode: </w:t>
      </w:r>
    </w:p>
    <w:p w:rsidR="00105CF4" w:rsidRPr="00DA3732" w:rsidRDefault="00105CF4" w:rsidP="00105CF4">
      <w:pPr>
        <w:pStyle w:val="Default"/>
        <w:rPr>
          <w:rFonts w:ascii="Times New Roman" w:hAnsi="Times New Roman" w:cs="Times New Roman"/>
          <w:sz w:val="22"/>
          <w:lang w:val="en-US"/>
        </w:rPr>
      </w:pPr>
      <w:r w:rsidRPr="00DA3732">
        <w:rPr>
          <w:rFonts w:ascii="Times New Roman" w:hAnsi="Times New Roman" w:cs="Times New Roman"/>
          <w:sz w:val="22"/>
          <w:lang w:val="en-US"/>
        </w:rPr>
        <w:t xml:space="preserve">The display will show the time using the format hh.mm (24hour). During this mode, Pushing Btn2 changes the state to Set Hours or Set Minutes and back to Clock Mode. When in Set Hours or Set Minutes state, a long press (hold) of Btn3 increases the hour or the minutes by 1 with incremental speed from per 1 sec to 0.2 sec. </w:t>
      </w:r>
    </w:p>
    <w:p w:rsidR="00105CF4" w:rsidRPr="00DA3732" w:rsidRDefault="00105CF4" w:rsidP="00105CF4">
      <w:pPr>
        <w:pStyle w:val="Default"/>
        <w:rPr>
          <w:rFonts w:ascii="Times New Roman" w:hAnsi="Times New Roman" w:cs="Times New Roman"/>
          <w:sz w:val="22"/>
          <w:lang w:val="en-US"/>
        </w:rPr>
      </w:pPr>
    </w:p>
    <w:p w:rsidR="00105CF4" w:rsidRPr="00DA3732" w:rsidRDefault="00105CF4" w:rsidP="00105CF4">
      <w:pPr>
        <w:pStyle w:val="Default"/>
        <w:rPr>
          <w:rFonts w:ascii="Times New Roman" w:hAnsi="Times New Roman" w:cs="Times New Roman"/>
          <w:sz w:val="22"/>
          <w:lang w:val="en-US"/>
        </w:rPr>
      </w:pPr>
      <w:r w:rsidRPr="00DA3732">
        <w:rPr>
          <w:rFonts w:ascii="Times New Roman" w:hAnsi="Times New Roman" w:cs="Times New Roman"/>
          <w:sz w:val="22"/>
          <w:lang w:val="en-US"/>
        </w:rPr>
        <w:t xml:space="preserve">Operation in </w:t>
      </w:r>
      <w:r w:rsidRPr="00DA3732">
        <w:rPr>
          <w:rFonts w:ascii="Times New Roman" w:hAnsi="Times New Roman" w:cs="Times New Roman"/>
          <w:i/>
          <w:iCs/>
          <w:sz w:val="22"/>
          <w:u w:val="single"/>
          <w:lang w:val="en-US"/>
        </w:rPr>
        <w:t>Alarm</w:t>
      </w:r>
      <w:r w:rsidRPr="00DA3732">
        <w:rPr>
          <w:rFonts w:ascii="Times New Roman" w:hAnsi="Times New Roman" w:cs="Times New Roman"/>
          <w:i/>
          <w:iCs/>
          <w:sz w:val="22"/>
          <w:lang w:val="en-US"/>
        </w:rPr>
        <w:t xml:space="preserve"> </w:t>
      </w:r>
      <w:r w:rsidRPr="00DA3732">
        <w:rPr>
          <w:rFonts w:ascii="Times New Roman" w:hAnsi="Times New Roman" w:cs="Times New Roman"/>
          <w:sz w:val="22"/>
          <w:lang w:val="en-US"/>
        </w:rPr>
        <w:t xml:space="preserve">mode: </w:t>
      </w:r>
    </w:p>
    <w:p w:rsidR="00105CF4" w:rsidRPr="00DA3732" w:rsidRDefault="00105CF4" w:rsidP="00105CF4">
      <w:pPr>
        <w:pStyle w:val="Default"/>
        <w:rPr>
          <w:rFonts w:ascii="Times New Roman" w:hAnsi="Times New Roman" w:cs="Times New Roman"/>
          <w:sz w:val="22"/>
          <w:lang w:val="en-US"/>
        </w:rPr>
      </w:pPr>
      <w:r w:rsidRPr="00DA3732">
        <w:rPr>
          <w:rFonts w:ascii="Times New Roman" w:hAnsi="Times New Roman" w:cs="Times New Roman"/>
          <w:sz w:val="22"/>
          <w:lang w:val="en-US"/>
        </w:rPr>
        <w:t xml:space="preserve">The display will show the alarm time format hh.mm (24H). Pushing Btn2 changes the state to Set Alarm Hours or Set Alarm Minutes and then back to Alarm. When in the Set Alarm Hours or Set Minutes state, each long press (hold) of Btn3 increases the hour or the minutes by 1 with incremental speed from per 1 sec to 0.2 sec. When in the Alarm state, Pressing Btn3 resets the alarm. Once the alarm starts “ringing”, alarm LED will flicker for 50 seconds and then stop itself. It can also be stopped manually by pressing B3. </w:t>
      </w:r>
    </w:p>
    <w:p w:rsidR="00105CF4" w:rsidRPr="00DA3732" w:rsidRDefault="00105CF4" w:rsidP="00105CF4">
      <w:pPr>
        <w:pStyle w:val="Default"/>
        <w:rPr>
          <w:rFonts w:ascii="Times New Roman" w:hAnsi="Times New Roman" w:cs="Times New Roman"/>
          <w:sz w:val="22"/>
          <w:lang w:val="en-US"/>
        </w:rPr>
      </w:pPr>
    </w:p>
    <w:p w:rsidR="00105CF4" w:rsidRPr="00DA3732" w:rsidRDefault="00105CF4" w:rsidP="00105CF4">
      <w:pPr>
        <w:pStyle w:val="Default"/>
        <w:rPr>
          <w:rFonts w:ascii="Times New Roman" w:hAnsi="Times New Roman" w:cs="Times New Roman"/>
          <w:sz w:val="22"/>
          <w:lang w:val="en-US"/>
        </w:rPr>
      </w:pPr>
      <w:r w:rsidRPr="00DA3732">
        <w:rPr>
          <w:rFonts w:ascii="Times New Roman" w:hAnsi="Times New Roman" w:cs="Times New Roman"/>
          <w:sz w:val="22"/>
          <w:lang w:val="en-US"/>
        </w:rPr>
        <w:t xml:space="preserve">Operation in </w:t>
      </w:r>
      <w:r w:rsidRPr="00DA3732">
        <w:rPr>
          <w:rFonts w:ascii="Times New Roman" w:hAnsi="Times New Roman" w:cs="Times New Roman"/>
          <w:i/>
          <w:iCs/>
          <w:sz w:val="22"/>
          <w:u w:val="single"/>
          <w:lang w:val="en-US"/>
        </w:rPr>
        <w:t>Calendar</w:t>
      </w:r>
      <w:r w:rsidRPr="00DA3732">
        <w:rPr>
          <w:rFonts w:ascii="Times New Roman" w:hAnsi="Times New Roman" w:cs="Times New Roman"/>
          <w:i/>
          <w:iCs/>
          <w:sz w:val="22"/>
          <w:lang w:val="en-US"/>
        </w:rPr>
        <w:t xml:space="preserve"> </w:t>
      </w:r>
      <w:r w:rsidRPr="00DA3732">
        <w:rPr>
          <w:rFonts w:ascii="Times New Roman" w:hAnsi="Times New Roman" w:cs="Times New Roman"/>
          <w:sz w:val="22"/>
          <w:lang w:val="en-US"/>
        </w:rPr>
        <w:t xml:space="preserve">mode: </w:t>
      </w:r>
    </w:p>
    <w:p w:rsidR="00105CF4" w:rsidRPr="00DA3732" w:rsidRDefault="00105CF4" w:rsidP="00105CF4">
      <w:pPr>
        <w:pStyle w:val="Default"/>
        <w:rPr>
          <w:rFonts w:ascii="Times New Roman" w:hAnsi="Times New Roman" w:cs="Times New Roman"/>
          <w:sz w:val="22"/>
          <w:lang w:val="en-US"/>
        </w:rPr>
      </w:pPr>
      <w:r w:rsidRPr="00DA3732">
        <w:rPr>
          <w:rFonts w:ascii="Times New Roman" w:hAnsi="Times New Roman" w:cs="Times New Roman"/>
          <w:sz w:val="22"/>
          <w:lang w:val="en-US"/>
        </w:rPr>
        <w:t xml:space="preserve">The display will show the date with the format mm.dd. During this mode. Pushing Btn2 will switch between the following states: Month, Days, Years, days of week, and back to Calendar Mode. When in Set Months or Set Days or Set Years state, or Set days of week, each long press (hold) of Btn3 increases the hour or the minutes by 1 with incremental speed from per 1 sec to 0.2 sec. </w:t>
      </w:r>
    </w:p>
    <w:p w:rsidR="00105CF4" w:rsidRPr="00DA3732" w:rsidRDefault="00105CF4" w:rsidP="00105CF4">
      <w:pPr>
        <w:pStyle w:val="Default"/>
        <w:rPr>
          <w:rFonts w:ascii="Times New Roman" w:hAnsi="Times New Roman" w:cs="Times New Roman"/>
          <w:sz w:val="22"/>
          <w:lang w:val="en-US"/>
        </w:rPr>
      </w:pPr>
    </w:p>
    <w:p w:rsidR="00105CF4" w:rsidRPr="00DA3732" w:rsidRDefault="00105CF4" w:rsidP="00105CF4">
      <w:pPr>
        <w:pStyle w:val="Default"/>
        <w:rPr>
          <w:rFonts w:ascii="Times New Roman" w:hAnsi="Times New Roman" w:cs="Times New Roman"/>
          <w:sz w:val="22"/>
          <w:lang w:val="en-US"/>
        </w:rPr>
      </w:pPr>
      <w:r w:rsidRPr="00DA3732">
        <w:rPr>
          <w:rFonts w:ascii="Times New Roman" w:hAnsi="Times New Roman" w:cs="Times New Roman"/>
          <w:sz w:val="22"/>
          <w:lang w:val="en-US"/>
        </w:rPr>
        <w:t xml:space="preserve">Operation in </w:t>
      </w:r>
      <w:r w:rsidRPr="00DA3732">
        <w:rPr>
          <w:rFonts w:ascii="Times New Roman" w:hAnsi="Times New Roman" w:cs="Times New Roman"/>
          <w:i/>
          <w:iCs/>
          <w:sz w:val="22"/>
          <w:u w:val="single"/>
          <w:lang w:val="en-US"/>
        </w:rPr>
        <w:t>Stopwatch</w:t>
      </w:r>
      <w:r w:rsidRPr="00DA3732">
        <w:rPr>
          <w:rFonts w:ascii="Times New Roman" w:hAnsi="Times New Roman" w:cs="Times New Roman"/>
          <w:i/>
          <w:iCs/>
          <w:sz w:val="22"/>
          <w:lang w:val="en-US"/>
        </w:rPr>
        <w:t xml:space="preserve"> </w:t>
      </w:r>
      <w:r w:rsidRPr="00DA3732">
        <w:rPr>
          <w:rFonts w:ascii="Times New Roman" w:hAnsi="Times New Roman" w:cs="Times New Roman"/>
          <w:sz w:val="22"/>
          <w:lang w:val="en-US"/>
        </w:rPr>
        <w:t xml:space="preserve">mode: </w:t>
      </w:r>
    </w:p>
    <w:p w:rsidR="00105CF4" w:rsidRPr="00DA3732" w:rsidRDefault="00105CF4" w:rsidP="00105CF4">
      <w:pPr>
        <w:pStyle w:val="Default"/>
        <w:rPr>
          <w:rFonts w:ascii="Times New Roman" w:hAnsi="Times New Roman" w:cs="Times New Roman"/>
          <w:sz w:val="22"/>
          <w:lang w:val="en-US"/>
        </w:rPr>
      </w:pPr>
      <w:r w:rsidRPr="00DA3732">
        <w:rPr>
          <w:rFonts w:ascii="Times New Roman" w:hAnsi="Times New Roman" w:cs="Times New Roman"/>
          <w:sz w:val="22"/>
          <w:lang w:val="en-US"/>
        </w:rPr>
        <w:t xml:space="preserve">The display indicates stopwatch time in the format </w:t>
      </w:r>
      <w:proofErr w:type="spellStart"/>
      <w:r w:rsidRPr="00DA3732">
        <w:rPr>
          <w:rFonts w:ascii="Times New Roman" w:hAnsi="Times New Roman" w:cs="Times New Roman"/>
          <w:sz w:val="22"/>
          <w:lang w:val="en-US"/>
        </w:rPr>
        <w:t>mm.ss</w:t>
      </w:r>
      <w:proofErr w:type="spellEnd"/>
      <w:r w:rsidRPr="00DA3732">
        <w:rPr>
          <w:rFonts w:ascii="Times New Roman" w:hAnsi="Times New Roman" w:cs="Times New Roman"/>
          <w:sz w:val="22"/>
          <w:lang w:val="en-US"/>
        </w:rPr>
        <w:t xml:space="preserve">. Pressing Btn2 starts the time counter (Counting state), Pressing Btn2 again stops it (Pausing state), and then pressing Btn2 resumes it (Counting state), and so on. However, during Counting state, Press Btn3, a lap time will be stored and “frozen” on the display (Lap time mode, Stopwatch continues running in the background or can be stopped) until pressed Btn3 again. During other modes, Pressing Btn3 will reset the stopwatch to zero. Once the stopwatch is started, it will keep running even when in Clock or Alarm or Calendar, and Timer mode. </w:t>
      </w:r>
    </w:p>
    <w:p w:rsidR="00105CF4" w:rsidRPr="00DA3732" w:rsidRDefault="00105CF4" w:rsidP="00105CF4">
      <w:pPr>
        <w:pStyle w:val="Default"/>
        <w:rPr>
          <w:rFonts w:ascii="Times New Roman" w:hAnsi="Times New Roman" w:cs="Times New Roman"/>
          <w:sz w:val="22"/>
          <w:lang w:val="en-US"/>
        </w:rPr>
      </w:pPr>
    </w:p>
    <w:p w:rsidR="00105CF4" w:rsidRPr="00DA3732" w:rsidRDefault="00105CF4" w:rsidP="00105CF4">
      <w:pPr>
        <w:pStyle w:val="Default"/>
        <w:rPr>
          <w:rFonts w:ascii="Times New Roman" w:hAnsi="Times New Roman" w:cs="Times New Roman"/>
          <w:sz w:val="22"/>
          <w:lang w:val="en-US"/>
        </w:rPr>
      </w:pPr>
      <w:r w:rsidRPr="00DA3732">
        <w:rPr>
          <w:rFonts w:ascii="Times New Roman" w:hAnsi="Times New Roman" w:cs="Times New Roman"/>
          <w:sz w:val="22"/>
          <w:lang w:val="en-US"/>
        </w:rPr>
        <w:t xml:space="preserve">Operation in </w:t>
      </w:r>
      <w:r w:rsidRPr="00DA3732">
        <w:rPr>
          <w:rFonts w:ascii="Times New Roman" w:hAnsi="Times New Roman" w:cs="Times New Roman"/>
          <w:i/>
          <w:iCs/>
          <w:sz w:val="22"/>
          <w:u w:val="single"/>
          <w:lang w:val="en-US"/>
        </w:rPr>
        <w:t>Timer</w:t>
      </w:r>
      <w:r w:rsidRPr="00DA3732">
        <w:rPr>
          <w:rFonts w:ascii="Times New Roman" w:hAnsi="Times New Roman" w:cs="Times New Roman"/>
          <w:i/>
          <w:iCs/>
          <w:sz w:val="22"/>
          <w:lang w:val="en-US"/>
        </w:rPr>
        <w:t xml:space="preserve"> </w:t>
      </w:r>
      <w:r w:rsidRPr="00DA3732">
        <w:rPr>
          <w:rFonts w:ascii="Times New Roman" w:hAnsi="Times New Roman" w:cs="Times New Roman"/>
          <w:sz w:val="22"/>
          <w:lang w:val="en-US"/>
        </w:rPr>
        <w:t xml:space="preserve">mode: </w:t>
      </w:r>
    </w:p>
    <w:p w:rsidR="00105CF4" w:rsidRPr="00DA3732" w:rsidRDefault="00105CF4" w:rsidP="00105CF4">
      <w:pPr>
        <w:rPr>
          <w:rFonts w:ascii="Times New Roman" w:hAnsi="Times New Roman" w:cs="Times New Roman"/>
          <w:szCs w:val="24"/>
        </w:rPr>
      </w:pPr>
      <w:r w:rsidRPr="00DA3732">
        <w:rPr>
          <w:rFonts w:ascii="Times New Roman" w:hAnsi="Times New Roman" w:cs="Times New Roman"/>
          <w:szCs w:val="24"/>
        </w:rPr>
        <w:t>The display will show the timer format hh.mm. Pushing Btn3 changes the state to Set Hours or Set Minutes and then back to Timer. When in the Set Hours or Set Minutes state, each long press (hold) of Btn3 increases the hour or the minutes by 1 with incremental speed from per 1 sec to 0.2 sec. When in the Timer state, Pressing Btn3 start or cancel the timer. Once the timer starts, it can also be pause or resume by pressing Btn2.</w:t>
      </w:r>
    </w:p>
    <w:p w:rsidR="00172D52" w:rsidRPr="0003066D" w:rsidRDefault="00172D52" w:rsidP="00172D52">
      <w:pPr>
        <w:pStyle w:val="Heading1"/>
      </w:pPr>
      <w:bookmarkStart w:id="6" w:name="_Toc442433876"/>
      <w:r>
        <w:lastRenderedPageBreak/>
        <w:t>Appendix</w:t>
      </w:r>
      <w:bookmarkEnd w:id="6"/>
      <w:r>
        <w:t xml:space="preserve"> </w:t>
      </w:r>
    </w:p>
    <w:p w:rsidR="00172D52" w:rsidRPr="00421F44" w:rsidRDefault="00172D52" w:rsidP="00421F44">
      <w:pPr>
        <w:pStyle w:val="Heading2"/>
        <w:rPr>
          <w:sz w:val="24"/>
        </w:rPr>
      </w:pPr>
      <w:bookmarkStart w:id="7" w:name="_Toc442433877"/>
      <w:r w:rsidRPr="00421F44">
        <w:rPr>
          <w:sz w:val="24"/>
        </w:rPr>
        <w:t>Detail inside block diagram</w:t>
      </w:r>
      <w:bookmarkEnd w:id="7"/>
      <w:r w:rsidRPr="00421F44">
        <w:rPr>
          <w:sz w:val="24"/>
        </w:rPr>
        <w:t xml:space="preserve"> </w:t>
      </w:r>
    </w:p>
    <w:p w:rsidR="00172D52" w:rsidRDefault="00C56A2D" w:rsidP="00172D52">
      <w:pPr>
        <w:rPr>
          <w:rFonts w:ascii="Times New Roman" w:hAnsi="Times New Roman" w:cs="Times New Roman"/>
          <w:sz w:val="24"/>
          <w:szCs w:val="24"/>
        </w:rPr>
      </w:pPr>
      <w:r w:rsidRPr="00C56A2D">
        <w:rPr>
          <w:rFonts w:ascii="Times New Roman" w:hAnsi="Times New Roman" w:cs="Times New Roman"/>
          <w:sz w:val="24"/>
          <w:szCs w:val="24"/>
        </w:rPr>
        <w:object w:dxaOrig="3430" w:dyaOrig="8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1.5pt;height:41.5pt" o:ole="">
            <v:imagedata r:id="rId19" o:title=""/>
          </v:shape>
          <o:OLEObject Type="Embed" ProgID="Package" ShapeID="_x0000_i1025" DrawAspect="Content" ObjectID="_1516176444" r:id="rId20"/>
        </w:object>
      </w:r>
    </w:p>
    <w:p w:rsidR="00172D52" w:rsidRDefault="00C56A2D" w:rsidP="00421F44">
      <w:pPr>
        <w:pStyle w:val="Heading2"/>
        <w:rPr>
          <w:sz w:val="24"/>
        </w:rPr>
      </w:pPr>
      <w:bookmarkStart w:id="8" w:name="_Toc442433878"/>
      <w:r w:rsidRPr="00421F44">
        <w:rPr>
          <w:sz w:val="24"/>
        </w:rPr>
        <w:t>Detail FSM diagrams</w:t>
      </w:r>
      <w:bookmarkEnd w:id="8"/>
      <w:r w:rsidRPr="00421F44">
        <w:rPr>
          <w:sz w:val="24"/>
        </w:rPr>
        <w:t xml:space="preserve"> </w:t>
      </w:r>
    </w:p>
    <w:p w:rsidR="0021232A" w:rsidRDefault="007F5F2A" w:rsidP="0021232A">
      <w:r w:rsidRPr="007F5F2A">
        <w:object w:dxaOrig="3581" w:dyaOrig="831">
          <v:shape id="_x0000_i1026" type="#_x0000_t75" style="width:179pt;height:41.5pt" o:ole="">
            <v:imagedata r:id="rId21" o:title=""/>
          </v:shape>
          <o:OLEObject Type="Embed" ProgID="Package" ShapeID="_x0000_i1026" DrawAspect="Content" ObjectID="_1516176445" r:id="rId22"/>
        </w:object>
      </w:r>
    </w:p>
    <w:p w:rsidR="00B63D51" w:rsidRDefault="00B63D51" w:rsidP="00B63D51">
      <w:pPr>
        <w:pStyle w:val="Heading2"/>
        <w:rPr>
          <w:sz w:val="24"/>
        </w:rPr>
      </w:pPr>
      <w:r w:rsidRPr="00B63D51">
        <w:rPr>
          <w:sz w:val="24"/>
        </w:rPr>
        <w:t>VHDL Source code</w:t>
      </w:r>
    </w:p>
    <w:p w:rsidR="00B63D51" w:rsidRPr="00B63D51" w:rsidRDefault="00351630" w:rsidP="00B63D51">
      <w:pPr>
        <w:ind w:left="576"/>
      </w:pPr>
      <w:r w:rsidRPr="00351630">
        <w:object w:dxaOrig="2570" w:dyaOrig="831">
          <v:shape id="_x0000_i1027" type="#_x0000_t75" style="width:128.5pt;height:41.5pt" o:ole="">
            <v:imagedata r:id="rId23" o:title=""/>
          </v:shape>
          <o:OLEObject Type="Embed" ProgID="Package" ShapeID="_x0000_i1027" DrawAspect="Content" ObjectID="_1516176446" r:id="rId24"/>
        </w:object>
      </w:r>
    </w:p>
    <w:p w:rsidR="00B63D51" w:rsidRDefault="00B63D51" w:rsidP="00B63D51">
      <w:pPr>
        <w:pStyle w:val="Heading2"/>
        <w:rPr>
          <w:sz w:val="24"/>
        </w:rPr>
      </w:pPr>
      <w:proofErr w:type="spellStart"/>
      <w:r w:rsidRPr="00B63D51">
        <w:rPr>
          <w:sz w:val="24"/>
        </w:rPr>
        <w:t>Testbench</w:t>
      </w:r>
      <w:proofErr w:type="spellEnd"/>
      <w:r w:rsidRPr="00B63D51">
        <w:rPr>
          <w:sz w:val="24"/>
        </w:rPr>
        <w:t xml:space="preserve"> Source code</w:t>
      </w:r>
    </w:p>
    <w:p w:rsidR="007B5D5D" w:rsidRPr="007B5D5D" w:rsidRDefault="00351630" w:rsidP="00351630">
      <w:pPr>
        <w:ind w:left="432"/>
      </w:pPr>
      <w:r w:rsidRPr="00351630">
        <w:object w:dxaOrig="2961" w:dyaOrig="831">
          <v:shape id="_x0000_i1028" type="#_x0000_t75" style="width:148pt;height:41.5pt" o:ole="">
            <v:imagedata r:id="rId25" o:title=""/>
          </v:shape>
          <o:OLEObject Type="Embed" ProgID="Package" ShapeID="_x0000_i1028" DrawAspect="Content" ObjectID="_1516176447" r:id="rId26"/>
        </w:object>
      </w:r>
    </w:p>
    <w:p w:rsidR="0079728C" w:rsidRPr="0003066D" w:rsidRDefault="0079728C" w:rsidP="0079728C">
      <w:pPr>
        <w:pStyle w:val="Heading1"/>
      </w:pPr>
      <w:bookmarkStart w:id="9" w:name="_Toc442433879"/>
      <w:r>
        <w:t>Reference</w:t>
      </w:r>
      <w:bookmarkEnd w:id="9"/>
      <w:r>
        <w:t xml:space="preserve"> </w:t>
      </w:r>
    </w:p>
    <w:p w:rsidR="00C56A2D" w:rsidRDefault="00FC55A5" w:rsidP="00FC55A5">
      <w:pPr>
        <w:pStyle w:val="ListParagraph"/>
        <w:numPr>
          <w:ilvl w:val="0"/>
          <w:numId w:val="20"/>
        </w:numPr>
      </w:pPr>
      <w:r>
        <w:t xml:space="preserve">Hints: </w:t>
      </w:r>
      <w:hyperlink r:id="rId27" w:history="1">
        <w:r w:rsidRPr="00360C26">
          <w:rPr>
            <w:rStyle w:val="Hyperlink"/>
          </w:rPr>
          <w:t>https://drive.google.com/file/d/0B4tlwM6TYaj3UmloTnZvQ0ZoRFE/view?usp=sharing</w:t>
        </w:r>
      </w:hyperlink>
    </w:p>
    <w:p w:rsidR="00FC55A5" w:rsidRDefault="00852B09" w:rsidP="00532AF0">
      <w:pPr>
        <w:pStyle w:val="ListParagraph"/>
        <w:numPr>
          <w:ilvl w:val="0"/>
          <w:numId w:val="20"/>
        </w:numPr>
      </w:pPr>
      <w:hyperlink r:id="rId28" w:history="1">
        <w:r w:rsidR="00FC55A5" w:rsidRPr="00FC55A5">
          <w:t>Lesson 74 - Example 47: Debounce Pushbuttons - YouTube</w:t>
        </w:r>
      </w:hyperlink>
      <w:r w:rsidR="00FC55A5">
        <w:t xml:space="preserve"> </w:t>
      </w:r>
      <w:hyperlink r:id="rId29" w:history="1">
        <w:r w:rsidR="00FC55A5" w:rsidRPr="00360C26">
          <w:rPr>
            <w:rStyle w:val="Hyperlink"/>
          </w:rPr>
          <w:t>https://www.google.no/url?sa=t&amp;rct=j&amp;q=&amp;esrc=s&amp;source=web&amp;cd=4&amp;cad=rja&amp;uact=8&amp;ved=0ahUKEwi36OThkuDKAhWKCywKHejbBqAQtwIIMzAD&amp;url=https%3A%2F%2Fwww.youtube.com%2Fwatch%3Fv%3D8ISfNm9zv18&amp;usg=AFQjCNGSWBtPzrCdZilYWGeKoQbRA7stkQ&amp;sig2=q2AkvjzsOXiN8Se33X_wTA&amp;bvm=bv.113370389,d.bGg</w:t>
        </w:r>
      </w:hyperlink>
    </w:p>
    <w:p w:rsidR="00FC55A5" w:rsidRDefault="00707991" w:rsidP="007864A6">
      <w:pPr>
        <w:pStyle w:val="ListParagraph"/>
        <w:numPr>
          <w:ilvl w:val="0"/>
          <w:numId w:val="20"/>
        </w:numPr>
      </w:pPr>
      <w:r w:rsidRPr="00707991">
        <w:t> </w:t>
      </w:r>
      <w:hyperlink r:id="rId30" w:history="1">
        <w:r w:rsidRPr="00707991">
          <w:t>XST User Guide for Virtex-6, </w:t>
        </w:r>
      </w:hyperlink>
      <w:hyperlink r:id="rId31" w:tgtFrame="_blank" w:history="1">
        <w:r w:rsidRPr="00707991">
          <w:t>Spartan-6, and 7 Series Devices</w:t>
        </w:r>
      </w:hyperlink>
      <w:r w:rsidRPr="00707991">
        <w:t>.</w:t>
      </w:r>
      <w:r w:rsidR="007864A6">
        <w:t xml:space="preserve"> </w:t>
      </w:r>
      <w:hyperlink r:id="rId32" w:history="1">
        <w:r w:rsidR="007864A6" w:rsidRPr="00360C26">
          <w:rPr>
            <w:rStyle w:val="Hyperlink"/>
          </w:rPr>
          <w:t>https://drive.google.com/file/d/0B4tlwM6TYaj3Mzh3dXhKbXdQZkU/view?usp=sharing</w:t>
        </w:r>
      </w:hyperlink>
    </w:p>
    <w:p w:rsidR="007864A6" w:rsidRPr="00C56A2D" w:rsidRDefault="007864A6" w:rsidP="007864A6">
      <w:pPr>
        <w:pStyle w:val="ListParagraph"/>
      </w:pPr>
    </w:p>
    <w:p w:rsidR="00172D52" w:rsidRPr="00855B0C" w:rsidRDefault="00172D52" w:rsidP="00105CF4">
      <w:pPr>
        <w:rPr>
          <w:rFonts w:ascii="Times New Roman" w:hAnsi="Times New Roman" w:cs="Times New Roman"/>
          <w:sz w:val="24"/>
          <w:szCs w:val="24"/>
        </w:rPr>
      </w:pPr>
    </w:p>
    <w:p w:rsidR="00B86F97" w:rsidRDefault="00B86F97" w:rsidP="00B86F97"/>
    <w:p w:rsidR="00B86F97" w:rsidRDefault="00B86F97"/>
    <w:sectPr w:rsidR="00B86F97">
      <w:headerReference w:type="even" r:id="rId33"/>
      <w:headerReference w:type="default" r:id="rId34"/>
      <w:footerReference w:type="even" r:id="rId35"/>
      <w:footerReference w:type="default" r:id="rId36"/>
      <w:headerReference w:type="first" r:id="rId37"/>
      <w:footerReference w:type="first" r:id="rId3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2B09" w:rsidRDefault="00852B09" w:rsidP="00F12A78">
      <w:pPr>
        <w:spacing w:after="0" w:line="240" w:lineRule="auto"/>
      </w:pPr>
      <w:r>
        <w:separator/>
      </w:r>
    </w:p>
  </w:endnote>
  <w:endnote w:type="continuationSeparator" w:id="0">
    <w:p w:rsidR="00852B09" w:rsidRDefault="00852B09" w:rsidP="00F12A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2A78" w:rsidRDefault="00F12A7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2A78" w:rsidRDefault="00F12A78">
    <w:pPr>
      <w:pStyle w:val="Footer"/>
    </w:pPr>
    <w:r>
      <w:rPr>
        <w:noProof/>
        <w:color w:val="808080" w:themeColor="background1" w:themeShade="80"/>
        <w:lang w:eastAsia="zh-CN"/>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16-02-05T00:00:00Z">
                                <w:dateFormat w:val="MMMM d, yyyy"/>
                                <w:lid w:val="en-US"/>
                                <w:storeMappedDataAs w:val="dateTime"/>
                                <w:calendar w:val="gregorian"/>
                              </w:date>
                            </w:sdtPr>
                            <w:sdtContent>
                              <w:p w:rsidR="00F12A78" w:rsidRDefault="00F12A78">
                                <w:pPr>
                                  <w:jc w:val="right"/>
                                  <w:rPr>
                                    <w:color w:val="7F7F7F" w:themeColor="text1" w:themeTint="80"/>
                                  </w:rPr>
                                </w:pPr>
                                <w:r>
                                  <w:rPr>
                                    <w:color w:val="7F7F7F" w:themeColor="text1" w:themeTint="80"/>
                                  </w:rPr>
                                  <w:t>February 5, 2016</w:t>
                                </w:r>
                              </w:p>
                            </w:sdtContent>
                          </w:sdt>
                          <w:p w:rsidR="00F12A78" w:rsidRDefault="00F12A78">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69"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70"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71"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16-02-05T00:00:00Z">
                          <w:dateFormat w:val="MMMM d, yyyy"/>
                          <w:lid w:val="en-US"/>
                          <w:storeMappedDataAs w:val="dateTime"/>
                          <w:calendar w:val="gregorian"/>
                        </w:date>
                      </w:sdtPr>
                      <w:sdtContent>
                        <w:p w:rsidR="00F12A78" w:rsidRDefault="00F12A78">
                          <w:pPr>
                            <w:jc w:val="right"/>
                            <w:rPr>
                              <w:color w:val="7F7F7F" w:themeColor="text1" w:themeTint="80"/>
                            </w:rPr>
                          </w:pPr>
                          <w:r>
                            <w:rPr>
                              <w:color w:val="7F7F7F" w:themeColor="text1" w:themeTint="80"/>
                            </w:rPr>
                            <w:t>February 5, 2016</w:t>
                          </w:r>
                        </w:p>
                      </w:sdtContent>
                    </w:sdt>
                    <w:p w:rsidR="00F12A78" w:rsidRDefault="00F12A78">
                      <w:pPr>
                        <w:jc w:val="right"/>
                        <w:rPr>
                          <w:color w:val="808080" w:themeColor="background1" w:themeShade="80"/>
                        </w:rPr>
                      </w:pPr>
                    </w:p>
                  </w:txbxContent>
                </v:textbox>
              </v:shape>
              <w10:wrap type="square" anchorx="margin" anchory="margin"/>
            </v:group>
          </w:pict>
        </mc:Fallback>
      </mc:AlternateContent>
    </w:r>
    <w:r>
      <w:rPr>
        <w:noProof/>
        <w:lang w:eastAsia="zh-CN"/>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2A78" w:rsidRDefault="00F12A7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72"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rsidR="00F12A78" w:rsidRDefault="00F12A7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2A78" w:rsidRDefault="00F12A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2B09" w:rsidRDefault="00852B09" w:rsidP="00F12A78">
      <w:pPr>
        <w:spacing w:after="0" w:line="240" w:lineRule="auto"/>
      </w:pPr>
      <w:r>
        <w:separator/>
      </w:r>
    </w:p>
  </w:footnote>
  <w:footnote w:type="continuationSeparator" w:id="0">
    <w:p w:rsidR="00852B09" w:rsidRDefault="00852B09" w:rsidP="00F12A7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2A78" w:rsidRDefault="00F12A7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2A78" w:rsidRDefault="00F12A7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2A78" w:rsidRDefault="00F12A7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94656"/>
    <w:multiLevelType w:val="hybridMultilevel"/>
    <w:tmpl w:val="0C28B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357A0"/>
    <w:multiLevelType w:val="hybridMultilevel"/>
    <w:tmpl w:val="9FBC5B4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364A3"/>
    <w:multiLevelType w:val="hybridMultilevel"/>
    <w:tmpl w:val="094C1C90"/>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87659BC"/>
    <w:multiLevelType w:val="hybridMultilevel"/>
    <w:tmpl w:val="986E2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9D177F"/>
    <w:multiLevelType w:val="hybridMultilevel"/>
    <w:tmpl w:val="113A3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A416F84"/>
    <w:multiLevelType w:val="hybridMultilevel"/>
    <w:tmpl w:val="EA94E4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D035E0"/>
    <w:multiLevelType w:val="hybridMultilevel"/>
    <w:tmpl w:val="0B74BF7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2077BDB"/>
    <w:multiLevelType w:val="hybridMultilevel"/>
    <w:tmpl w:val="972E4ED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A1A34DF"/>
    <w:multiLevelType w:val="hybridMultilevel"/>
    <w:tmpl w:val="0EB829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60139E"/>
    <w:multiLevelType w:val="hybridMultilevel"/>
    <w:tmpl w:val="9740EDE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645BA1"/>
    <w:multiLevelType w:val="hybridMultilevel"/>
    <w:tmpl w:val="EB362D64"/>
    <w:lvl w:ilvl="0" w:tplc="E1BA530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9F3981"/>
    <w:multiLevelType w:val="hybridMultilevel"/>
    <w:tmpl w:val="98E4E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5"/>
  </w:num>
  <w:num w:numId="12">
    <w:abstractNumId w:val="5"/>
  </w:num>
  <w:num w:numId="13">
    <w:abstractNumId w:val="8"/>
  </w:num>
  <w:num w:numId="14">
    <w:abstractNumId w:val="0"/>
  </w:num>
  <w:num w:numId="15">
    <w:abstractNumId w:val="10"/>
  </w:num>
  <w:num w:numId="16">
    <w:abstractNumId w:val="1"/>
  </w:num>
  <w:num w:numId="17">
    <w:abstractNumId w:val="12"/>
  </w:num>
  <w:num w:numId="18">
    <w:abstractNumId w:val="9"/>
  </w:num>
  <w:num w:numId="19">
    <w:abstractNumId w:val="7"/>
  </w:num>
  <w:num w:numId="20">
    <w:abstractNumId w:val="11"/>
  </w:num>
  <w:num w:numId="21">
    <w:abstractNumId w:val="3"/>
  </w:num>
  <w:num w:numId="22">
    <w:abstractNumId w:val="4"/>
  </w:num>
  <w:num w:numId="23">
    <w:abstractNumId w:val="6"/>
  </w:num>
  <w:num w:numId="24">
    <w:abstractNumId w:val="2"/>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65E6"/>
    <w:rsid w:val="00002A08"/>
    <w:rsid w:val="0003066D"/>
    <w:rsid w:val="000662E3"/>
    <w:rsid w:val="0008498E"/>
    <w:rsid w:val="000C6FE2"/>
    <w:rsid w:val="00105CF4"/>
    <w:rsid w:val="00133186"/>
    <w:rsid w:val="00155392"/>
    <w:rsid w:val="00172D52"/>
    <w:rsid w:val="001B428A"/>
    <w:rsid w:val="001E0596"/>
    <w:rsid w:val="001E4AFB"/>
    <w:rsid w:val="001F3EF6"/>
    <w:rsid w:val="0021232A"/>
    <w:rsid w:val="00292F2E"/>
    <w:rsid w:val="002C03C5"/>
    <w:rsid w:val="002D65B1"/>
    <w:rsid w:val="002E42FF"/>
    <w:rsid w:val="00351630"/>
    <w:rsid w:val="00411D90"/>
    <w:rsid w:val="00421F44"/>
    <w:rsid w:val="004239CD"/>
    <w:rsid w:val="00425086"/>
    <w:rsid w:val="004325FA"/>
    <w:rsid w:val="00491464"/>
    <w:rsid w:val="004F2507"/>
    <w:rsid w:val="004F6840"/>
    <w:rsid w:val="00533A53"/>
    <w:rsid w:val="005A2BF8"/>
    <w:rsid w:val="00606841"/>
    <w:rsid w:val="006B3ED4"/>
    <w:rsid w:val="006C36D6"/>
    <w:rsid w:val="00707991"/>
    <w:rsid w:val="007864A6"/>
    <w:rsid w:val="0079728C"/>
    <w:rsid w:val="007B3D34"/>
    <w:rsid w:val="007B5D5D"/>
    <w:rsid w:val="007E1454"/>
    <w:rsid w:val="007E2E22"/>
    <w:rsid w:val="007F5F2A"/>
    <w:rsid w:val="007F65E6"/>
    <w:rsid w:val="00852B09"/>
    <w:rsid w:val="008C751E"/>
    <w:rsid w:val="009857D9"/>
    <w:rsid w:val="009A2113"/>
    <w:rsid w:val="009A5142"/>
    <w:rsid w:val="009C6175"/>
    <w:rsid w:val="00A241C5"/>
    <w:rsid w:val="00A635CB"/>
    <w:rsid w:val="00B1586F"/>
    <w:rsid w:val="00B63D51"/>
    <w:rsid w:val="00B86F97"/>
    <w:rsid w:val="00BA33FB"/>
    <w:rsid w:val="00C56A2D"/>
    <w:rsid w:val="00D27A72"/>
    <w:rsid w:val="00DA3732"/>
    <w:rsid w:val="00DC7D3C"/>
    <w:rsid w:val="00EA3D9C"/>
    <w:rsid w:val="00EF0290"/>
    <w:rsid w:val="00F12A78"/>
    <w:rsid w:val="00FB523A"/>
    <w:rsid w:val="00FC55A5"/>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B1A51AE-5DA7-4B90-B2B3-86DCF0AED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character" w:customStyle="1" w:styleId="apple-converted-space">
    <w:name w:val="apple-converted-space"/>
    <w:basedOn w:val="DefaultParagraphFont"/>
    <w:rsid w:val="002C03C5"/>
  </w:style>
  <w:style w:type="paragraph" w:customStyle="1" w:styleId="Default">
    <w:name w:val="Default"/>
    <w:rsid w:val="00105CF4"/>
    <w:pPr>
      <w:autoSpaceDE w:val="0"/>
      <w:autoSpaceDN w:val="0"/>
      <w:adjustRightInd w:val="0"/>
      <w:spacing w:after="0" w:line="240" w:lineRule="auto"/>
    </w:pPr>
    <w:rPr>
      <w:rFonts w:ascii="Wingdings" w:eastAsiaTheme="minorHAnsi" w:hAnsi="Wingdings" w:cs="Wingdings"/>
      <w:color w:val="000000"/>
      <w:sz w:val="24"/>
      <w:szCs w:val="24"/>
      <w:lang w:val="nb-NO" w:eastAsia="en-US"/>
    </w:rPr>
  </w:style>
  <w:style w:type="paragraph" w:styleId="TOC1">
    <w:name w:val="toc 1"/>
    <w:basedOn w:val="Normal"/>
    <w:next w:val="Normal"/>
    <w:autoRedefine/>
    <w:uiPriority w:val="39"/>
    <w:unhideWhenUsed/>
    <w:rsid w:val="0021232A"/>
    <w:pPr>
      <w:spacing w:after="100"/>
    </w:pPr>
  </w:style>
  <w:style w:type="paragraph" w:styleId="TOC2">
    <w:name w:val="toc 2"/>
    <w:basedOn w:val="Normal"/>
    <w:next w:val="Normal"/>
    <w:autoRedefine/>
    <w:uiPriority w:val="39"/>
    <w:unhideWhenUsed/>
    <w:rsid w:val="0021232A"/>
    <w:pPr>
      <w:spacing w:after="100"/>
      <w:ind w:left="220"/>
    </w:pPr>
  </w:style>
  <w:style w:type="character" w:styleId="Hyperlink">
    <w:name w:val="Hyperlink"/>
    <w:basedOn w:val="DefaultParagraphFont"/>
    <w:uiPriority w:val="99"/>
    <w:unhideWhenUsed/>
    <w:rsid w:val="0021232A"/>
    <w:rPr>
      <w:color w:val="6B9F25" w:themeColor="hyperlink"/>
      <w:u w:val="single"/>
    </w:rPr>
  </w:style>
  <w:style w:type="paragraph" w:styleId="Header">
    <w:name w:val="header"/>
    <w:basedOn w:val="Normal"/>
    <w:link w:val="HeaderChar"/>
    <w:uiPriority w:val="99"/>
    <w:unhideWhenUsed/>
    <w:rsid w:val="00F12A78"/>
    <w:pPr>
      <w:tabs>
        <w:tab w:val="center" w:pos="4320"/>
        <w:tab w:val="right" w:pos="8640"/>
      </w:tabs>
      <w:spacing w:after="0" w:line="240" w:lineRule="auto"/>
    </w:pPr>
  </w:style>
  <w:style w:type="character" w:customStyle="1" w:styleId="HeaderChar">
    <w:name w:val="Header Char"/>
    <w:basedOn w:val="DefaultParagraphFont"/>
    <w:link w:val="Header"/>
    <w:uiPriority w:val="99"/>
    <w:rsid w:val="00F12A78"/>
  </w:style>
  <w:style w:type="paragraph" w:styleId="Footer">
    <w:name w:val="footer"/>
    <w:basedOn w:val="Normal"/>
    <w:link w:val="FooterChar"/>
    <w:uiPriority w:val="99"/>
    <w:unhideWhenUsed/>
    <w:rsid w:val="00F12A78"/>
    <w:pPr>
      <w:tabs>
        <w:tab w:val="center" w:pos="4320"/>
        <w:tab w:val="right" w:pos="8640"/>
      </w:tabs>
      <w:spacing w:after="0" w:line="240" w:lineRule="auto"/>
    </w:pPr>
  </w:style>
  <w:style w:type="character" w:customStyle="1" w:styleId="FooterChar">
    <w:name w:val="Footer Char"/>
    <w:basedOn w:val="DefaultParagraphFont"/>
    <w:link w:val="Footer"/>
    <w:uiPriority w:val="99"/>
    <w:rsid w:val="00F12A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2051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oleObject" Target="embeddings/oleObject4.bin"/><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emf"/><Relationship Id="rId34"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3.emf"/><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oleObject" Target="embeddings/oleObject1.bin"/><Relationship Id="rId29" Type="http://schemas.openxmlformats.org/officeDocument/2006/relationships/hyperlink" Target="https://www.google.no/url?sa=t&amp;rct=j&amp;q=&amp;esrc=s&amp;source=web&amp;cd=4&amp;cad=rja&amp;uact=8&amp;ved=0ahUKEwi36OThkuDKAhWKCywKHejbBqAQtwIIMzAD&amp;url=https%3A%2F%2Fwww.youtube.com%2Fwatch%3Fv%3D8ISfNm9zv18&amp;usg=AFQjCNGSWBtPzrCdZilYWGeKoQbRA7stkQ&amp;sig2=q2AkvjzsOXiN8Se33X_wTA&amp;bvm=bv.113370389,d.bGg"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oleObject" Target="embeddings/oleObject3.bin"/><Relationship Id="rId32" Type="http://schemas.openxmlformats.org/officeDocument/2006/relationships/hyperlink" Target="https://drive.google.com/file/d/0B4tlwM6TYaj3Mzh3dXhKbXdQZkU/view?usp=sharing"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2.emf"/><Relationship Id="rId28" Type="http://schemas.openxmlformats.org/officeDocument/2006/relationships/hyperlink" Target="https://www.google.no/url?sa=t&amp;rct=j&amp;q=&amp;esrc=s&amp;source=web&amp;cd=4&amp;cad=rja&amp;uact=8&amp;ved=0ahUKEwi36OThkuDKAhWKCywKHejbBqAQtwIIMzAD&amp;url=https%3A%2F%2Fwww.youtube.com%2Fwatch%3Fv%3D8ISfNm9zv18&amp;usg=AFQjCNGSWBtPzrCdZilYWGeKoQbRA7stkQ&amp;sig2=q2AkvjzsOXiN8Se33X_wTA&amp;bvm=bv.113370389,d.bGg" TargetMode="External"/><Relationship Id="rId36"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hyperlink" Target="https://drive.google.com/file/d/0B4tlwM6TYaj3Mzh3dXhKbXdQZkU/view?usp=sharing"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oleObject" Target="embeddings/oleObject2.bin"/><Relationship Id="rId27" Type="http://schemas.openxmlformats.org/officeDocument/2006/relationships/hyperlink" Target="https://drive.google.com/file/d/0B4tlwM6TYaj3UmloTnZvQ0ZoRFE/view?usp=sharing" TargetMode="External"/><Relationship Id="rId30" Type="http://schemas.openxmlformats.org/officeDocument/2006/relationships/hyperlink" Target="https://sites.google.com/site/essch4300hbv/lab-assignments/goog_511860847" TargetMode="External"/><Relationship Id="rId35"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qhsam\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2016-02-05T00:00:00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941D540D-5669-44E9-ACFD-B6170626C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788</TotalTime>
  <Pages>7</Pages>
  <Words>1363</Words>
  <Characters>7023</Characters>
  <Application>Microsoft Office Word</Application>
  <DocSecurity>0</DocSecurity>
  <Lines>219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qhsam leo</dc:creator>
  <cp:keywords/>
  <cp:lastModifiedBy>qhsam leo</cp:lastModifiedBy>
  <cp:revision>45</cp:revision>
  <dcterms:created xsi:type="dcterms:W3CDTF">2016-02-04T20:33:00Z</dcterms:created>
  <dcterms:modified xsi:type="dcterms:W3CDTF">2016-02-05T10:20:00Z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